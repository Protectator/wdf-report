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99F" w:rsidRPr="0049599F" w:rsidRDefault="0049599F" w:rsidP="0049599F">
      <w:pPr>
        <w:rPr>
          <w:lang w:val="en-IN"/>
        </w:rPr>
      </w:pPr>
    </w:p>
    <w:p w:rsidR="0049599F" w:rsidRPr="0049599F" w:rsidRDefault="0049599F" w:rsidP="0049599F">
      <w:pPr>
        <w:rPr>
          <w:lang w:val="en-IN"/>
        </w:rPr>
      </w:pPr>
    </w:p>
    <w:p w:rsidR="0049599F" w:rsidRPr="0049599F" w:rsidRDefault="0049599F" w:rsidP="0049599F">
      <w:pPr>
        <w:rPr>
          <w:lang w:val="en-IN"/>
        </w:rPr>
      </w:pPr>
      <w:r w:rsidRPr="00465049">
        <w:rPr>
          <w:noProof/>
          <w:lang w:val="fr-CH" w:eastAsia="ja-JP"/>
        </w:rPr>
        <mc:AlternateContent>
          <mc:Choice Requires="wps">
            <w:drawing>
              <wp:anchor distT="0" distB="0" distL="114300" distR="114300" simplePos="0" relativeHeight="251681280" behindDoc="1" locked="0" layoutInCell="1" allowOverlap="1" wp14:anchorId="79717B3B" wp14:editId="119182E5">
                <wp:simplePos x="0" y="0"/>
                <wp:positionH relativeFrom="column">
                  <wp:posOffset>-690880</wp:posOffset>
                </wp:positionH>
                <wp:positionV relativeFrom="paragraph">
                  <wp:posOffset>-341630</wp:posOffset>
                </wp:positionV>
                <wp:extent cx="2743200" cy="42862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99F" w:rsidRDefault="0049599F" w:rsidP="0049599F">
                            <w:pPr>
                              <w:pStyle w:val="AdresseMaster"/>
                            </w:pPr>
                            <w:bookmarkStart w:id="0" w:name="OLE_LINK1"/>
                            <w:r w:rsidRPr="00767D7C">
                              <w:t>Master of Science HES-SO</w:t>
                            </w:r>
                            <w:r>
                              <w:t xml:space="preserve"> in</w:t>
                            </w:r>
                            <w:r w:rsidR="00C44345">
                              <w:t xml:space="preserve"> </w:t>
                            </w:r>
                            <w:r>
                              <w:t xml:space="preserve"> </w:t>
                            </w:r>
                            <w:r w:rsidR="00C44345" w:rsidRPr="00C44345">
                              <w:t>Engineering</w:t>
                            </w:r>
                          </w:p>
                          <w:p w:rsidR="0049599F" w:rsidRPr="00767D7C" w:rsidRDefault="0049599F" w:rsidP="0049599F">
                            <w:pPr>
                              <w:pStyle w:val="AdresseMaster"/>
                            </w:pPr>
                            <w:r w:rsidRPr="00767D7C">
                              <w:t>Av. de Provence 6</w:t>
                            </w:r>
                          </w:p>
                          <w:p w:rsidR="0049599F" w:rsidRPr="00767D7C" w:rsidRDefault="0049599F" w:rsidP="0049599F">
                            <w:pPr>
                              <w:pStyle w:val="AdresseMaster"/>
                            </w:pPr>
                            <w:r w:rsidRPr="00767D7C">
                              <w:t>CH-1007 Lausanne</w:t>
                            </w:r>
                          </w:p>
                          <w:p w:rsidR="0049599F" w:rsidRPr="00767D7C" w:rsidRDefault="0049599F" w:rsidP="0049599F">
                            <w:pPr>
                              <w:pStyle w:val="AdresseMaster"/>
                            </w:pPr>
                          </w:p>
                          <w:bookmarkEnd w:id="0"/>
                          <w:p w:rsidR="0049599F" w:rsidRPr="00767D7C" w:rsidRDefault="0049599F" w:rsidP="0049599F">
                            <w:pPr>
                              <w:pStyle w:val="AdresseMas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717B3B" id="_x0000_t202" coordsize="21600,21600" o:spt="202" path="m,l,21600r21600,l21600,xe">
                <v:stroke joinstyle="miter"/>
                <v:path gradientshapeok="t" o:connecttype="rect"/>
              </v:shapetype>
              <v:shape id="Text Box 3" o:spid="_x0000_s1026" type="#_x0000_t202" style="position:absolute;left:0;text-align:left;margin-left:-54.4pt;margin-top:-26.9pt;width:3in;height:33.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WtAIAALk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" filled="f" stroked="f">
                <v:textbox>
                  <w:txbxContent>
                    <w:p w:rsidR="0049599F" w:rsidRDefault="0049599F" w:rsidP="0049599F">
                      <w:pPr>
                        <w:pStyle w:val="AdresseMaster"/>
                      </w:pPr>
                      <w:bookmarkStart w:id="1" w:name="OLE_LINK1"/>
                      <w:r w:rsidRPr="00767D7C">
                        <w:t>Master of Science HES-SO</w:t>
                      </w:r>
                      <w:r>
                        <w:t xml:space="preserve"> in</w:t>
                      </w:r>
                      <w:r w:rsidR="00C44345">
                        <w:t xml:space="preserve"> </w:t>
                      </w:r>
                      <w:r>
                        <w:t xml:space="preserve"> </w:t>
                      </w:r>
                      <w:r w:rsidR="00C44345" w:rsidRPr="00C44345">
                        <w:t>Engineering</w:t>
                      </w:r>
                    </w:p>
                    <w:p w:rsidR="0049599F" w:rsidRPr="00767D7C" w:rsidRDefault="0049599F" w:rsidP="0049599F">
                      <w:pPr>
                        <w:pStyle w:val="AdresseMaster"/>
                      </w:pPr>
                      <w:r w:rsidRPr="00767D7C">
                        <w:t>Av. de Provence 6</w:t>
                      </w:r>
                    </w:p>
                    <w:p w:rsidR="0049599F" w:rsidRPr="00767D7C" w:rsidRDefault="0049599F" w:rsidP="0049599F">
                      <w:pPr>
                        <w:pStyle w:val="AdresseMaster"/>
                      </w:pPr>
                      <w:r w:rsidRPr="00767D7C">
                        <w:t>CH-1007 Lausanne</w:t>
                      </w:r>
                    </w:p>
                    <w:p w:rsidR="0049599F" w:rsidRPr="00767D7C" w:rsidRDefault="0049599F" w:rsidP="0049599F">
                      <w:pPr>
                        <w:pStyle w:val="AdresseMaster"/>
                      </w:pPr>
                    </w:p>
                    <w:bookmarkEnd w:id="1"/>
                    <w:p w:rsidR="0049599F" w:rsidRPr="00767D7C" w:rsidRDefault="0049599F" w:rsidP="0049599F">
                      <w:pPr>
                        <w:pStyle w:val="AdresseMaster"/>
                      </w:pPr>
                    </w:p>
                  </w:txbxContent>
                </v:textbox>
              </v:shape>
            </w:pict>
          </mc:Fallback>
        </mc:AlternateContent>
      </w:r>
    </w:p>
    <w:p w:rsidR="0049599F" w:rsidRPr="0049599F" w:rsidRDefault="0049599F" w:rsidP="0049599F">
      <w:pPr>
        <w:jc w:val="center"/>
        <w:rPr>
          <w:lang w:val="en-IN"/>
        </w:rPr>
      </w:pPr>
    </w:p>
    <w:p w:rsidR="0049599F" w:rsidRPr="0049599F" w:rsidRDefault="0049599F" w:rsidP="0049599F">
      <w:pPr>
        <w:rPr>
          <w:noProof/>
          <w:lang w:val="en-IN" w:eastAsia="fr-CH"/>
        </w:rPr>
      </w:pPr>
    </w:p>
    <w:p w:rsidR="0049599F" w:rsidRPr="0049599F" w:rsidRDefault="0049599F" w:rsidP="0049599F">
      <w:pPr>
        <w:rPr>
          <w:noProof/>
          <w:lang w:val="en-IN" w:eastAsia="fr-CH"/>
        </w:rPr>
      </w:pPr>
    </w:p>
    <w:p w:rsidR="0049599F" w:rsidRPr="0049599F" w:rsidRDefault="0049599F" w:rsidP="0049599F">
      <w:pPr>
        <w:rPr>
          <w:noProof/>
          <w:lang w:val="en-IN" w:eastAsia="fr-CH"/>
        </w:rPr>
      </w:pPr>
    </w:p>
    <w:p w:rsidR="0049599F" w:rsidRPr="00DB0785" w:rsidRDefault="0049599F" w:rsidP="0049599F">
      <w:pPr>
        <w:pStyle w:val="PageGardeGrand"/>
      </w:pPr>
      <w:r w:rsidRPr="00DB0785">
        <w:t xml:space="preserve">Master of Science HES-SO in </w:t>
      </w:r>
      <w:r w:rsidR="003F5F82" w:rsidRPr="003F5F82">
        <w:t>Engineering</w:t>
      </w:r>
    </w:p>
    <w:p w:rsidR="0049599F" w:rsidRPr="00076684" w:rsidRDefault="0049599F" w:rsidP="0049599F">
      <w:pPr>
        <w:rPr>
          <w:noProof/>
          <w:lang w:eastAsia="fr-CH"/>
        </w:rPr>
      </w:pPr>
    </w:p>
    <w:p w:rsidR="0049599F" w:rsidRDefault="0049599F" w:rsidP="003F5F82">
      <w:pPr>
        <w:pStyle w:val="PageGardeMoyen"/>
        <w:rPr>
          <w:lang w:val="fr-CH"/>
        </w:rPr>
      </w:pPr>
      <w:r w:rsidRPr="00E61A56">
        <w:rPr>
          <w:lang w:val="fr-CH"/>
        </w:rPr>
        <w:t>Orientation :</w:t>
      </w:r>
      <w:r w:rsidR="003F5F82">
        <w:rPr>
          <w:lang w:val="fr-CH"/>
        </w:rPr>
        <w:t xml:space="preserve"> </w:t>
      </w:r>
      <w:r w:rsidR="003F5F82" w:rsidRPr="003F5F82">
        <w:rPr>
          <w:lang w:val="fr-CH"/>
        </w:rPr>
        <w:t>Technologies de l’informati</w:t>
      </w:r>
      <w:r w:rsidR="008A52A9">
        <w:rPr>
          <w:lang w:val="fr-CH"/>
        </w:rPr>
        <w:t>on et de la communication (TIC)</w:t>
      </w:r>
    </w:p>
    <w:p w:rsidR="003F5F82" w:rsidRPr="00DF76F0" w:rsidRDefault="003F5F82" w:rsidP="003F5F82">
      <w:pPr>
        <w:pStyle w:val="PageGardeMoyen"/>
        <w:rPr>
          <w:lang w:val="fr-CH"/>
        </w:rPr>
      </w:pPr>
    </w:p>
    <w:p w:rsidR="0049599F" w:rsidRPr="00DF76F0" w:rsidRDefault="0049599F" w:rsidP="0049599F">
      <w:pPr>
        <w:pStyle w:val="PageGardePetit"/>
        <w:rPr>
          <w:lang w:val="fr-CH"/>
        </w:rPr>
      </w:pPr>
    </w:p>
    <w:p w:rsidR="0049599F" w:rsidRPr="00DF76F0" w:rsidRDefault="0049599F" w:rsidP="0049599F">
      <w:pPr>
        <w:rPr>
          <w:noProof/>
          <w:lang w:val="fr-CH" w:eastAsia="fr-CH"/>
        </w:rPr>
      </w:pPr>
    </w:p>
    <w:p w:rsidR="0049599F" w:rsidRPr="00DF76F0" w:rsidRDefault="0049599F" w:rsidP="0049599F">
      <w:pPr>
        <w:pStyle w:val="PageGardeGrand"/>
        <w:rPr>
          <w:lang w:val="fr-CH"/>
        </w:rPr>
      </w:pPr>
      <w:r w:rsidRPr="00DF76F0">
        <w:rPr>
          <w:lang w:val="fr-CH"/>
        </w:rPr>
        <w:t xml:space="preserve">TITRE DE VOTRE </w:t>
      </w:r>
      <w:r w:rsidR="000B315B">
        <w:rPr>
          <w:lang w:val="fr-CH"/>
        </w:rPr>
        <w:t>PROJET D’APPROFONDISSEMENT</w:t>
      </w:r>
    </w:p>
    <w:p w:rsidR="0049599F" w:rsidRPr="00DF76F0" w:rsidRDefault="0049599F" w:rsidP="0049599F">
      <w:pPr>
        <w:pStyle w:val="PageGardePetit"/>
        <w:rPr>
          <w:lang w:val="fr-CH"/>
        </w:rPr>
      </w:pPr>
      <w:r>
        <w:rPr>
          <w:lang w:val="fr-CH" w:eastAsia="ja-JP"/>
        </w:rPr>
        <mc:AlternateContent>
          <mc:Choice Requires="wps">
            <w:drawing>
              <wp:anchor distT="0" distB="0" distL="114300" distR="114300" simplePos="0" relativeHeight="251684352" behindDoc="0" locked="0" layoutInCell="1" allowOverlap="1" wp14:anchorId="1657336E" wp14:editId="2A5CCB32">
                <wp:simplePos x="0" y="0"/>
                <wp:positionH relativeFrom="column">
                  <wp:posOffset>583946</wp:posOffset>
                </wp:positionH>
                <wp:positionV relativeFrom="paragraph">
                  <wp:posOffset>212674</wp:posOffset>
                </wp:positionV>
                <wp:extent cx="1529715" cy="1191260"/>
                <wp:effectExtent l="0" t="19050" r="32385" b="46990"/>
                <wp:wrapNone/>
                <wp:docPr id="28" name="Flèche droite 28"/>
                <wp:cNvGraphicFramePr/>
                <a:graphic xmlns:a="http://schemas.openxmlformats.org/drawingml/2006/main">
                  <a:graphicData uri="http://schemas.microsoft.com/office/word/2010/wordprocessingShape">
                    <wps:wsp>
                      <wps:cNvSpPr/>
                      <wps:spPr>
                        <a:xfrm>
                          <a:off x="0" y="0"/>
                          <a:ext cx="1529715" cy="1191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99F" w:rsidRPr="00DF76F0" w:rsidRDefault="0049599F" w:rsidP="0049599F">
                            <w:pPr>
                              <w:rPr>
                                <w:sz w:val="16"/>
                                <w:szCs w:val="16"/>
                                <w:lang w:val="fr-CH"/>
                              </w:rPr>
                            </w:pPr>
                            <w:r w:rsidRPr="00DF76F0">
                              <w:rPr>
                                <w:sz w:val="16"/>
                                <w:szCs w:val="16"/>
                                <w:lang w:val="fr-CH"/>
                              </w:rPr>
                              <w:t>Seulement pour les étudiants en échange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5733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8" o:spid="_x0000_s1027" type="#_x0000_t13" style="position:absolute;left:0;text-align:left;margin-left:46pt;margin-top:16.75pt;width:120.45pt;height:93.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" adj="13190" fillcolor="#4f81bd [3204]" strokecolor="#243f60 [1604]" strokeweight="2pt">
                <v:textbox>
                  <w:txbxContent>
                    <w:p w:rsidR="0049599F" w:rsidRPr="00DF76F0" w:rsidRDefault="0049599F" w:rsidP="0049599F">
                      <w:pPr>
                        <w:rPr>
                          <w:sz w:val="16"/>
                          <w:szCs w:val="16"/>
                          <w:lang w:val="fr-CH"/>
                        </w:rPr>
                      </w:pPr>
                      <w:r w:rsidRPr="00DF76F0">
                        <w:rPr>
                          <w:sz w:val="16"/>
                          <w:szCs w:val="16"/>
                          <w:lang w:val="fr-CH"/>
                        </w:rPr>
                        <w:t>Seulement pour les étudiants en échange</w:t>
                      </w:r>
                    </w:p>
                  </w:txbxContent>
                </v:textbox>
              </v:shape>
            </w:pict>
          </mc:Fallback>
        </mc:AlternateContent>
      </w:r>
    </w:p>
    <w:p w:rsidR="0049599F" w:rsidRPr="00DF76F0" w:rsidRDefault="0049599F" w:rsidP="0049599F">
      <w:pPr>
        <w:pStyle w:val="PageGardePetit"/>
        <w:rPr>
          <w:lang w:val="fr-CH"/>
        </w:rPr>
      </w:pPr>
      <w:r>
        <w:rPr>
          <w:lang w:val="fr-CH"/>
        </w:rPr>
        <w:t>[</w:t>
      </w:r>
      <w:r w:rsidRPr="00DF76F0">
        <w:rPr>
          <w:lang w:val="fr-CH"/>
        </w:rPr>
        <w:t>Soutenu par le laboratoire/école de (nom du laboratoire</w:t>
      </w:r>
      <w:r>
        <w:rPr>
          <w:lang w:val="fr-CH"/>
        </w:rPr>
        <w:t>/autres</w:t>
      </w:r>
      <w:r w:rsidRPr="00DF76F0">
        <w:rPr>
          <w:lang w:val="fr-CH"/>
        </w:rPr>
        <w:t>)</w:t>
      </w:r>
    </w:p>
    <w:p w:rsidR="0049599F" w:rsidRPr="00DF76F0" w:rsidRDefault="0049599F" w:rsidP="0049599F">
      <w:pPr>
        <w:pStyle w:val="PageGardePetit"/>
        <w:rPr>
          <w:lang w:val="fr-CH"/>
        </w:rPr>
      </w:pPr>
      <w:r>
        <w:rPr>
          <w:lang w:val="fr-CH"/>
        </w:rPr>
        <w:t>à</w:t>
      </w:r>
      <w:r w:rsidRPr="00DF76F0">
        <w:rPr>
          <w:lang w:val="fr-CH"/>
        </w:rPr>
        <w:t xml:space="preserve"> (endroit, Institution)</w:t>
      </w:r>
    </w:p>
    <w:p w:rsidR="0049599F" w:rsidRPr="00DF76F0" w:rsidRDefault="0049599F" w:rsidP="0049599F">
      <w:pPr>
        <w:pStyle w:val="PageGardePetit"/>
        <w:rPr>
          <w:lang w:val="fr-CH"/>
        </w:rPr>
      </w:pPr>
      <w:r w:rsidRPr="00DF76F0">
        <w:rPr>
          <w:lang w:val="fr-CH"/>
        </w:rPr>
        <w:t>Sous la supervision de (nom, titre (Prof, Dr, position))</w:t>
      </w:r>
      <w:r>
        <w:rPr>
          <w:lang w:val="fr-CH"/>
        </w:rPr>
        <w:t>]</w:t>
      </w:r>
    </w:p>
    <w:p w:rsidR="0049599F" w:rsidRPr="00DF76F0" w:rsidRDefault="0049599F" w:rsidP="0049599F">
      <w:pPr>
        <w:pStyle w:val="PageGardePetit"/>
        <w:rPr>
          <w:lang w:val="fr-CH"/>
        </w:rPr>
      </w:pPr>
    </w:p>
    <w:p w:rsidR="0049599F" w:rsidRPr="00DF76F0" w:rsidRDefault="0049599F" w:rsidP="0049599F">
      <w:pPr>
        <w:pStyle w:val="PageGardePetit"/>
        <w:rPr>
          <w:lang w:val="fr-CH"/>
        </w:rPr>
      </w:pPr>
    </w:p>
    <w:p w:rsidR="0049599F" w:rsidRPr="00DF76F0" w:rsidRDefault="0049599F" w:rsidP="0049599F">
      <w:pPr>
        <w:pStyle w:val="PageGardePetit"/>
        <w:rPr>
          <w:lang w:val="fr-CH"/>
        </w:rPr>
      </w:pPr>
      <w:r w:rsidRPr="00DF76F0">
        <w:rPr>
          <w:lang w:val="fr-CH"/>
        </w:rPr>
        <w:t>Fait par</w:t>
      </w:r>
    </w:p>
    <w:p w:rsidR="0049599F" w:rsidRPr="00DF76F0" w:rsidRDefault="0049599F" w:rsidP="0049599F">
      <w:pPr>
        <w:pStyle w:val="PageGardeGrand"/>
        <w:rPr>
          <w:lang w:val="fr-CH"/>
        </w:rPr>
      </w:pPr>
      <w:r w:rsidRPr="00DF76F0">
        <w:rPr>
          <w:lang w:val="fr-CH"/>
        </w:rPr>
        <w:t>Votre Pr</w:t>
      </w:r>
      <w:r>
        <w:rPr>
          <w:lang w:val="fr-CH"/>
        </w:rPr>
        <w:t>énom et Nom</w:t>
      </w:r>
    </w:p>
    <w:p w:rsidR="0049599F" w:rsidRPr="00DF76F0" w:rsidRDefault="0049599F" w:rsidP="0049599F">
      <w:pPr>
        <w:pStyle w:val="PageGardePetit"/>
        <w:rPr>
          <w:lang w:val="fr-CH"/>
        </w:rPr>
      </w:pPr>
    </w:p>
    <w:p w:rsidR="0049599F" w:rsidRPr="00DF76F0" w:rsidRDefault="0049599F" w:rsidP="0049599F">
      <w:pPr>
        <w:pStyle w:val="PageGardePetit"/>
        <w:rPr>
          <w:lang w:val="fr-CH"/>
        </w:rPr>
      </w:pPr>
      <w:r w:rsidRPr="00DF76F0">
        <w:rPr>
          <w:lang w:val="fr-CH"/>
        </w:rPr>
        <w:t>Sous la direction de</w:t>
      </w:r>
    </w:p>
    <w:p w:rsidR="0049599F" w:rsidRPr="00DF76F0" w:rsidRDefault="0049599F" w:rsidP="0049599F">
      <w:pPr>
        <w:pStyle w:val="PageGardePetit"/>
        <w:rPr>
          <w:lang w:val="fr-CH"/>
        </w:rPr>
      </w:pPr>
      <w:r w:rsidRPr="00DF76F0">
        <w:rPr>
          <w:lang w:val="fr-CH"/>
        </w:rPr>
        <w:t>Prof. Prénom, nom</w:t>
      </w:r>
    </w:p>
    <w:p w:rsidR="0049599F" w:rsidRPr="00DF76F0" w:rsidRDefault="0049599F" w:rsidP="0049599F">
      <w:pPr>
        <w:pStyle w:val="PageGardePetit"/>
        <w:rPr>
          <w:lang w:val="fr-CH"/>
        </w:rPr>
      </w:pPr>
      <w:r w:rsidRPr="00DF76F0">
        <w:rPr>
          <w:lang w:val="fr-CH"/>
        </w:rPr>
        <w:t>Dans le laboratoire/institut de</w:t>
      </w:r>
      <w:r>
        <w:rPr>
          <w:lang w:val="fr-CH"/>
        </w:rPr>
        <w:t>/ à l’école …</w:t>
      </w:r>
    </w:p>
    <w:p w:rsidR="0049599F" w:rsidRPr="00DF76F0" w:rsidRDefault="0049599F" w:rsidP="0049599F">
      <w:pPr>
        <w:pStyle w:val="PageGardePetit"/>
        <w:rPr>
          <w:lang w:val="fr-CH"/>
        </w:rPr>
      </w:pPr>
    </w:p>
    <w:p w:rsidR="0049599F" w:rsidRPr="00DF76F0" w:rsidRDefault="0049599F" w:rsidP="0049599F">
      <w:pPr>
        <w:pStyle w:val="PageGardePetit"/>
        <w:rPr>
          <w:lang w:val="fr-CH"/>
        </w:rPr>
      </w:pPr>
    </w:p>
    <w:p w:rsidR="0049599F" w:rsidRPr="00DF76F0" w:rsidRDefault="0049599F" w:rsidP="0049599F">
      <w:pPr>
        <w:pStyle w:val="PageGardePetit"/>
        <w:rPr>
          <w:lang w:val="fr-CH"/>
        </w:rPr>
      </w:pPr>
      <w:r>
        <w:rPr>
          <w:lang w:val="fr-CH"/>
        </w:rPr>
        <w:t>[</w:t>
      </w:r>
      <w:r w:rsidRPr="00DF76F0">
        <w:rPr>
          <w:lang w:val="fr-CH"/>
        </w:rPr>
        <w:t>Expert externe (Prénom et nom, titre de l’expert lors de la défence du projet d</w:t>
      </w:r>
      <w:r w:rsidR="000B315B">
        <w:rPr>
          <w:lang w:val="fr-CH"/>
        </w:rPr>
        <w:t>’appronfondissement</w:t>
      </w:r>
      <w:r w:rsidRPr="00DF76F0">
        <w:rPr>
          <w:lang w:val="fr-CH"/>
        </w:rPr>
        <w:t>)</w:t>
      </w:r>
      <w:r>
        <w:rPr>
          <w:lang w:val="fr-CH"/>
        </w:rPr>
        <w:t>]</w:t>
      </w:r>
    </w:p>
    <w:p w:rsidR="0049599F" w:rsidRPr="00DF76F0" w:rsidRDefault="0049599F" w:rsidP="0049599F">
      <w:pPr>
        <w:pStyle w:val="PageGardePetit"/>
        <w:rPr>
          <w:lang w:val="fr-CH"/>
        </w:rPr>
      </w:pPr>
    </w:p>
    <w:p w:rsidR="0049599F" w:rsidRPr="00DF76F0" w:rsidRDefault="0049599F" w:rsidP="0049599F">
      <w:pPr>
        <w:pStyle w:val="PageGardePetit"/>
        <w:rPr>
          <w:lang w:val="fr-CH"/>
        </w:rPr>
      </w:pPr>
    </w:p>
    <w:p w:rsidR="0049599F" w:rsidRPr="00BF6391" w:rsidRDefault="0049599F" w:rsidP="0049599F">
      <w:pPr>
        <w:pStyle w:val="PageGardePetit"/>
        <w:rPr>
          <w:lang w:val="fr-CH"/>
        </w:rPr>
      </w:pPr>
      <w:r>
        <w:rPr>
          <w:lang w:val="fr-CH"/>
        </w:rPr>
        <w:t>Lieu</w:t>
      </w:r>
      <w:r w:rsidRPr="00BF6391">
        <w:rPr>
          <w:lang w:val="fr-CH"/>
        </w:rPr>
        <w:t>, HES-SO//Master, 20</w:t>
      </w:r>
      <w:r w:rsidR="008A52A9">
        <w:rPr>
          <w:lang w:val="fr-CH"/>
        </w:rPr>
        <w:t>17</w:t>
      </w:r>
    </w:p>
    <w:p w:rsidR="0049599F" w:rsidRPr="00BF6391" w:rsidRDefault="0049599F" w:rsidP="0049599F">
      <w:pPr>
        <w:rPr>
          <w:noProof/>
          <w:lang w:val="fr-CH" w:eastAsia="fr-CH"/>
        </w:rPr>
      </w:pPr>
    </w:p>
    <w:p w:rsidR="0049599F" w:rsidRPr="00BF6391" w:rsidRDefault="0049599F" w:rsidP="0049599F">
      <w:pPr>
        <w:rPr>
          <w:noProof/>
          <w:lang w:val="fr-CH" w:eastAsia="fr-CH"/>
        </w:rPr>
        <w:sectPr w:rsidR="0049599F" w:rsidRPr="00BF6391" w:rsidSect="0049599F">
          <w:headerReference w:type="first" r:id="rId8"/>
          <w:footerReference w:type="first" r:id="rId9"/>
          <w:type w:val="oddPage"/>
          <w:pgSz w:w="11906" w:h="16838" w:code="9"/>
          <w:pgMar w:top="1418" w:right="1418" w:bottom="1418" w:left="1418" w:header="851" w:footer="567" w:gutter="0"/>
          <w:pgNumType w:fmt="lowerRoman"/>
          <w:cols w:space="720"/>
          <w:titlePg/>
          <w:docGrid w:linePitch="326"/>
        </w:sectPr>
      </w:pPr>
    </w:p>
    <w:p w:rsidR="0049599F" w:rsidRPr="00BF6391" w:rsidRDefault="0049599F" w:rsidP="0049599F">
      <w:pPr>
        <w:rPr>
          <w:noProof/>
          <w:lang w:val="fr-CH" w:eastAsia="fr-CH"/>
        </w:rPr>
      </w:pPr>
    </w:p>
    <w:p w:rsidR="0049599F" w:rsidRPr="00BF6391" w:rsidRDefault="0049599F" w:rsidP="0049599F">
      <w:pPr>
        <w:rPr>
          <w:noProof/>
          <w:lang w:val="fr-CH" w:eastAsia="fr-CH"/>
        </w:rPr>
      </w:pPr>
    </w:p>
    <w:p w:rsidR="0049599F" w:rsidRPr="00BF6391" w:rsidRDefault="0049599F" w:rsidP="0049599F">
      <w:pPr>
        <w:rPr>
          <w:noProof/>
          <w:lang w:val="fr-CH" w:eastAsia="fr-CH"/>
        </w:rPr>
      </w:pPr>
    </w:p>
    <w:p w:rsidR="0049599F" w:rsidRPr="00BF6391" w:rsidRDefault="0049599F" w:rsidP="0049599F">
      <w:pPr>
        <w:rPr>
          <w:rFonts w:cs="Verdana"/>
          <w:lang w:val="fr-CH" w:eastAsia="fr-CH"/>
        </w:rPr>
      </w:pPr>
    </w:p>
    <w:p w:rsidR="0049599F" w:rsidRPr="00BF6391" w:rsidRDefault="0049599F" w:rsidP="0049599F">
      <w:pPr>
        <w:rPr>
          <w:lang w:val="fr-CH"/>
        </w:rPr>
      </w:pPr>
    </w:p>
    <w:p w:rsidR="0049599F" w:rsidRPr="00BF6391" w:rsidRDefault="0049599F" w:rsidP="0049599F">
      <w:pPr>
        <w:rPr>
          <w:lang w:val="fr-CH"/>
        </w:rPr>
      </w:pPr>
      <w:r w:rsidRPr="00BF6391">
        <w:rPr>
          <w:lang w:val="fr-CH"/>
        </w:rPr>
        <w:t>Accepté par la HES</w:t>
      </w:r>
      <w:r w:rsidRPr="00BF6391">
        <w:rPr>
          <w:lang w:val="fr-CH"/>
        </w:rPr>
        <w:noBreakHyphen/>
        <w:t>SO//Master (Suisse, Lausanne) sur proposition de</w:t>
      </w:r>
    </w:p>
    <w:p w:rsidR="0049599F" w:rsidRPr="00BF6391" w:rsidRDefault="0049599F" w:rsidP="0049599F">
      <w:pPr>
        <w:rPr>
          <w:lang w:val="fr-CH"/>
        </w:rPr>
      </w:pPr>
    </w:p>
    <w:p w:rsidR="0049599F" w:rsidRPr="00BF6391" w:rsidRDefault="0049599F" w:rsidP="0049599F">
      <w:pPr>
        <w:rPr>
          <w:lang w:val="fr-CH"/>
        </w:rPr>
      </w:pPr>
      <w:r w:rsidRPr="00BF6391">
        <w:rPr>
          <w:lang w:val="fr-CH"/>
        </w:rPr>
        <w:t>Prof. xxx, conseiller d</w:t>
      </w:r>
      <w:r w:rsidR="000B315B">
        <w:rPr>
          <w:lang w:val="fr-CH"/>
        </w:rPr>
        <w:t>u projet d’approfondissement</w:t>
      </w:r>
    </w:p>
    <w:p w:rsidR="0049599F" w:rsidRPr="00BF6391" w:rsidRDefault="0049599F" w:rsidP="0049599F">
      <w:pPr>
        <w:rPr>
          <w:lang w:val="fr-CH"/>
        </w:rPr>
      </w:pPr>
      <w:r>
        <w:rPr>
          <w:lang w:val="fr-CH"/>
        </w:rPr>
        <w:t>[</w:t>
      </w:r>
      <w:r w:rsidRPr="00BF6391">
        <w:rPr>
          <w:lang w:val="fr-CH"/>
        </w:rPr>
        <w:t>Xyz, Expert principal</w:t>
      </w:r>
      <w:r>
        <w:rPr>
          <w:lang w:val="fr-CH"/>
        </w:rPr>
        <w:t>]</w:t>
      </w:r>
    </w:p>
    <w:p w:rsidR="0049599F" w:rsidRPr="00BF6391" w:rsidRDefault="0049599F" w:rsidP="0049599F">
      <w:pPr>
        <w:rPr>
          <w:lang w:val="fr-CH"/>
        </w:rPr>
      </w:pPr>
    </w:p>
    <w:p w:rsidR="0049599F" w:rsidRPr="00BF6391" w:rsidRDefault="0049599F" w:rsidP="0049599F">
      <w:pPr>
        <w:rPr>
          <w:lang w:val="fr-CH"/>
        </w:rPr>
      </w:pPr>
    </w:p>
    <w:p w:rsidR="0049599F" w:rsidRPr="00BF6391" w:rsidRDefault="0049599F" w:rsidP="0049599F">
      <w:pPr>
        <w:rPr>
          <w:lang w:val="fr-CH"/>
        </w:rPr>
      </w:pPr>
    </w:p>
    <w:p w:rsidR="0049599F" w:rsidRPr="00BF6391" w:rsidRDefault="0049599F" w:rsidP="0049599F">
      <w:pPr>
        <w:rPr>
          <w:lang w:val="fr-CH"/>
        </w:rPr>
      </w:pPr>
      <w:r w:rsidRPr="00BF6391">
        <w:rPr>
          <w:lang w:val="fr-CH"/>
        </w:rPr>
        <w:t>Lausanne, le … 20</w:t>
      </w:r>
      <w:r w:rsidR="00C17F4D">
        <w:rPr>
          <w:lang w:val="fr-CH"/>
        </w:rPr>
        <w:t> ??</w:t>
      </w:r>
    </w:p>
    <w:p w:rsidR="0049599F" w:rsidRPr="00BF6391" w:rsidRDefault="0049599F" w:rsidP="0049599F">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9599F" w:rsidRPr="008A52A9" w:rsidTr="00194AC3">
        <w:tc>
          <w:tcPr>
            <w:tcW w:w="4606" w:type="dxa"/>
          </w:tcPr>
          <w:p w:rsidR="0049599F" w:rsidRPr="00BF6391" w:rsidRDefault="0049599F" w:rsidP="00194AC3">
            <w:pPr>
              <w:rPr>
                <w:lang w:val="fr-CH"/>
              </w:rPr>
            </w:pPr>
          </w:p>
          <w:p w:rsidR="0049599F" w:rsidRPr="00BF6391" w:rsidRDefault="0049599F" w:rsidP="00194AC3">
            <w:pPr>
              <w:rPr>
                <w:lang w:val="fr-CH"/>
              </w:rPr>
            </w:pPr>
          </w:p>
          <w:p w:rsidR="0049599F" w:rsidRPr="00BF6391" w:rsidRDefault="0049599F" w:rsidP="00194AC3">
            <w:pPr>
              <w:rPr>
                <w:lang w:val="fr-CH"/>
              </w:rPr>
            </w:pPr>
          </w:p>
          <w:p w:rsidR="0049599F" w:rsidRDefault="0049599F" w:rsidP="00194AC3">
            <w:r>
              <w:t>Prof. xxx</w:t>
            </w:r>
          </w:p>
          <w:p w:rsidR="0049599F" w:rsidRDefault="0049599F" w:rsidP="00194AC3">
            <w:r>
              <w:t>Conseiller</w:t>
            </w:r>
          </w:p>
        </w:tc>
        <w:tc>
          <w:tcPr>
            <w:tcW w:w="4606" w:type="dxa"/>
          </w:tcPr>
          <w:p w:rsidR="0049599F" w:rsidRPr="00E61A56" w:rsidRDefault="0049599F" w:rsidP="00194AC3">
            <w:pPr>
              <w:rPr>
                <w:lang w:val="fr-CH"/>
              </w:rPr>
            </w:pPr>
          </w:p>
          <w:p w:rsidR="0049599F" w:rsidRPr="00E61A56" w:rsidRDefault="0049599F" w:rsidP="00194AC3">
            <w:pPr>
              <w:rPr>
                <w:lang w:val="fr-CH"/>
              </w:rPr>
            </w:pPr>
          </w:p>
          <w:p w:rsidR="0049599F" w:rsidRPr="00E61A56" w:rsidRDefault="0049599F" w:rsidP="00194AC3">
            <w:pPr>
              <w:rPr>
                <w:lang w:val="fr-CH"/>
              </w:rPr>
            </w:pPr>
          </w:p>
          <w:p w:rsidR="0049599F" w:rsidRPr="00E61A56" w:rsidRDefault="0049599F" w:rsidP="00194AC3">
            <w:pPr>
              <w:rPr>
                <w:lang w:val="fr-CH"/>
              </w:rPr>
            </w:pPr>
            <w:r w:rsidRPr="00E61A56">
              <w:rPr>
                <w:lang w:val="fr-CH"/>
              </w:rPr>
              <w:t xml:space="preserve">Prof. </w:t>
            </w:r>
          </w:p>
          <w:p w:rsidR="0049599F" w:rsidRPr="00A9118C" w:rsidRDefault="0049599F" w:rsidP="00194AC3">
            <w:pPr>
              <w:rPr>
                <w:lang w:val="fr-CH"/>
              </w:rPr>
            </w:pPr>
            <w:r>
              <w:rPr>
                <w:lang w:val="fr-CH"/>
              </w:rPr>
              <w:t>Responsa</w:t>
            </w:r>
            <w:r w:rsidRPr="00A9118C">
              <w:rPr>
                <w:lang w:val="fr-CH"/>
              </w:rPr>
              <w:t>ble de la filière ….</w:t>
            </w:r>
          </w:p>
        </w:tc>
      </w:tr>
    </w:tbl>
    <w:p w:rsidR="0049599F" w:rsidRPr="00A9118C" w:rsidRDefault="0049599F" w:rsidP="0049599F">
      <w:pPr>
        <w:rPr>
          <w:lang w:val="fr-CH"/>
        </w:rPr>
      </w:pPr>
    </w:p>
    <w:p w:rsidR="005E3966" w:rsidRPr="00465049" w:rsidRDefault="005E3966" w:rsidP="00465049">
      <w:pPr>
        <w:rPr>
          <w:noProof/>
          <w:lang w:val="fr-CH" w:eastAsia="fr-CH"/>
        </w:rPr>
      </w:pPr>
    </w:p>
    <w:p w:rsidR="005E3966" w:rsidRPr="0049599F" w:rsidRDefault="005E3966" w:rsidP="00465049">
      <w:pPr>
        <w:rPr>
          <w:lang w:val="fr-CH"/>
        </w:rPr>
      </w:pPr>
    </w:p>
    <w:p w:rsidR="0049599F" w:rsidRPr="00A046B2" w:rsidRDefault="0049599F" w:rsidP="001D5009">
      <w:pPr>
        <w:pStyle w:val="Titre4"/>
        <w:rPr>
          <w:lang w:val="fr-CH"/>
        </w:rPr>
      </w:pPr>
    </w:p>
    <w:p w:rsidR="0049599F" w:rsidRPr="00A046B2" w:rsidRDefault="0049599F" w:rsidP="001D5009">
      <w:pPr>
        <w:pStyle w:val="Titre4"/>
        <w:rPr>
          <w:lang w:val="fr-CH"/>
        </w:rPr>
      </w:pPr>
    </w:p>
    <w:p w:rsidR="0049599F" w:rsidRPr="00A046B2" w:rsidRDefault="0049599F">
      <w:pPr>
        <w:autoSpaceDE/>
        <w:autoSpaceDN/>
        <w:adjustRightInd/>
        <w:spacing w:after="0"/>
        <w:jc w:val="left"/>
        <w:rPr>
          <w:rFonts w:eastAsia="Calibri" w:cs="Arial"/>
          <w:b/>
          <w:color w:val="4F81BD" w:themeColor="accent1"/>
          <w:lang w:val="fr-CH" w:eastAsia="en-US"/>
        </w:rPr>
      </w:pPr>
      <w:r w:rsidRPr="00A046B2">
        <w:rPr>
          <w:lang w:val="fr-CH"/>
        </w:rPr>
        <w:br w:type="page"/>
      </w:r>
    </w:p>
    <w:p w:rsidR="0049599F" w:rsidRPr="00A046B2" w:rsidRDefault="0049599F" w:rsidP="001D5009">
      <w:pPr>
        <w:pStyle w:val="Titre4"/>
        <w:rPr>
          <w:lang w:val="fr-CH"/>
        </w:rPr>
      </w:pPr>
    </w:p>
    <w:p w:rsidR="0076273B" w:rsidRPr="00404F12" w:rsidRDefault="0076273B" w:rsidP="001D5009">
      <w:pPr>
        <w:pStyle w:val="Titre4"/>
        <w:rPr>
          <w:lang w:val="en-IN"/>
        </w:rPr>
      </w:pPr>
      <w:r w:rsidRPr="00404F12">
        <w:rPr>
          <w:lang w:val="en-IN"/>
        </w:rPr>
        <w:t>Dedicate</w:t>
      </w:r>
    </w:p>
    <w:p w:rsidR="0076273B" w:rsidRPr="00404F12" w:rsidRDefault="0076273B" w:rsidP="00465049">
      <w:pPr>
        <w:rPr>
          <w:lang w:val="en-IN"/>
        </w:rPr>
      </w:pPr>
    </w:p>
    <w:p w:rsidR="004F130F" w:rsidRPr="003F5F82" w:rsidRDefault="0076273B" w:rsidP="00465049">
      <w:pPr>
        <w:rPr>
          <w:lang w:val="fr-CH"/>
        </w:rPr>
      </w:pPr>
      <w:r w:rsidRPr="00404F12">
        <w:rPr>
          <w:lang w:val="en-IN"/>
        </w:rPr>
        <w:t xml:space="preserve">Lorem ipsum dolor sit amet, consectetuer adipiscing elit. Sed non risus. Suspendisse lectus tortor, dignissim sit amet, adipiscing nec, ultricies sed, dolor. </w:t>
      </w:r>
      <w:r w:rsidRPr="008A52A9">
        <w:rPr>
          <w:lang w:val="en-IN"/>
        </w:rPr>
        <w:t xml:space="preserve">Cras elementum ultrices diam. Maecenas ligula massa, varius a, semper congue, euismod non, mi. Proin porttitor, orci nec nonummy molestie, enim est eleifend mi, non fermentum diam nisl sit amet erat. </w:t>
      </w:r>
      <w:r w:rsidRPr="003F5F82">
        <w:rPr>
          <w:lang w:val="fr-CH"/>
        </w:rPr>
        <w:t>Duis semper.</w:t>
      </w:r>
    </w:p>
    <w:p w:rsidR="00BB68BC" w:rsidRPr="003F5F82" w:rsidRDefault="00BB68BC" w:rsidP="00465049">
      <w:pPr>
        <w:rPr>
          <w:lang w:val="fr-CH"/>
        </w:rPr>
        <w:sectPr w:rsidR="00BB68BC" w:rsidRPr="003F5F82" w:rsidSect="00BB68BC">
          <w:headerReference w:type="default" r:id="rId10"/>
          <w:footerReference w:type="default" r:id="rId11"/>
          <w:headerReference w:type="first" r:id="rId12"/>
          <w:type w:val="oddPage"/>
          <w:pgSz w:w="11906" w:h="16838" w:code="9"/>
          <w:pgMar w:top="1418" w:right="1418" w:bottom="1418" w:left="1418" w:header="851" w:footer="567" w:gutter="0"/>
          <w:pgNumType w:fmt="lowerRoman"/>
          <w:cols w:space="720"/>
          <w:docGrid w:linePitch="326"/>
        </w:sectPr>
      </w:pPr>
    </w:p>
    <w:p w:rsidR="00037714" w:rsidRPr="003F5F82" w:rsidRDefault="00B929C5" w:rsidP="00874EE7">
      <w:pPr>
        <w:pStyle w:val="Titre1"/>
        <w:numPr>
          <w:ilvl w:val="0"/>
          <w:numId w:val="0"/>
        </w:numPr>
        <w:ind w:left="360"/>
        <w:rPr>
          <w:lang w:val="fr-CH"/>
        </w:rPr>
      </w:pPr>
      <w:bookmarkStart w:id="2" w:name="_Toc284593325"/>
      <w:r w:rsidRPr="003F5F82">
        <w:rPr>
          <w:lang w:val="fr-CH"/>
        </w:rPr>
        <w:t>Table of Contents</w:t>
      </w:r>
      <w:bookmarkEnd w:id="2"/>
    </w:p>
    <w:p w:rsidR="00790AEA" w:rsidRDefault="00537976">
      <w:pPr>
        <w:pStyle w:val="TM1"/>
        <w:rPr>
          <w:rFonts w:asciiTheme="minorHAnsi" w:eastAsiaTheme="minorEastAsia" w:hAnsiTheme="minorHAnsi" w:cstheme="minorBidi"/>
          <w:bCs w:val="0"/>
          <w:color w:val="auto"/>
          <w:lang w:val="fr-CH" w:eastAsia="fr-CH"/>
        </w:rPr>
      </w:pPr>
      <w:r>
        <w:fldChar w:fldCharType="begin"/>
      </w:r>
      <w:r>
        <w:instrText xml:space="preserve"> TOC \o "2-3" \h \z \u \t "Titre 1;1" </w:instrText>
      </w:r>
      <w:r>
        <w:fldChar w:fldCharType="separate"/>
      </w:r>
      <w:hyperlink w:anchor="_Toc284593325" w:history="1">
        <w:r w:rsidR="00790AEA" w:rsidRPr="000E09C8">
          <w:rPr>
            <w:rStyle w:val="Lienhypertexte"/>
          </w:rPr>
          <w:t>Table of Contents</w:t>
        </w:r>
        <w:r w:rsidR="00790AEA">
          <w:rPr>
            <w:webHidden/>
          </w:rPr>
          <w:tab/>
        </w:r>
        <w:r w:rsidR="00790AEA">
          <w:rPr>
            <w:webHidden/>
          </w:rPr>
          <w:fldChar w:fldCharType="begin"/>
        </w:r>
        <w:r w:rsidR="00790AEA">
          <w:rPr>
            <w:webHidden/>
          </w:rPr>
          <w:instrText xml:space="preserve"> PAGEREF _Toc284593325 \h </w:instrText>
        </w:r>
        <w:r w:rsidR="00790AEA">
          <w:rPr>
            <w:webHidden/>
          </w:rPr>
        </w:r>
        <w:r w:rsidR="00790AEA">
          <w:rPr>
            <w:webHidden/>
          </w:rPr>
          <w:fldChar w:fldCharType="separate"/>
        </w:r>
        <w:r w:rsidR="00790AEA">
          <w:rPr>
            <w:webHidden/>
          </w:rPr>
          <w:t>iv</w:t>
        </w:r>
        <w:r w:rsidR="00790AEA">
          <w:rPr>
            <w:webHidden/>
          </w:rPr>
          <w:fldChar w:fldCharType="end"/>
        </w:r>
      </w:hyperlink>
    </w:p>
    <w:p w:rsidR="00790AEA" w:rsidRDefault="0010447D">
      <w:pPr>
        <w:pStyle w:val="TM1"/>
        <w:rPr>
          <w:rFonts w:asciiTheme="minorHAnsi" w:eastAsiaTheme="minorEastAsia" w:hAnsiTheme="minorHAnsi" w:cstheme="minorBidi"/>
          <w:bCs w:val="0"/>
          <w:color w:val="auto"/>
          <w:lang w:val="fr-CH" w:eastAsia="fr-CH"/>
        </w:rPr>
      </w:pPr>
      <w:hyperlink w:anchor="_Toc284593326" w:history="1">
        <w:r w:rsidR="00790AEA" w:rsidRPr="000E09C8">
          <w:rPr>
            <w:rStyle w:val="Lienhypertexte"/>
          </w:rPr>
          <w:t>Acknowledgments</w:t>
        </w:r>
        <w:r w:rsidR="00790AEA">
          <w:rPr>
            <w:webHidden/>
          </w:rPr>
          <w:tab/>
        </w:r>
        <w:r w:rsidR="00790AEA">
          <w:rPr>
            <w:webHidden/>
          </w:rPr>
          <w:fldChar w:fldCharType="begin"/>
        </w:r>
        <w:r w:rsidR="00790AEA">
          <w:rPr>
            <w:webHidden/>
          </w:rPr>
          <w:instrText xml:space="preserve"> PAGEREF _Toc284593326 \h </w:instrText>
        </w:r>
        <w:r w:rsidR="00790AEA">
          <w:rPr>
            <w:webHidden/>
          </w:rPr>
        </w:r>
        <w:r w:rsidR="00790AEA">
          <w:rPr>
            <w:webHidden/>
          </w:rPr>
          <w:fldChar w:fldCharType="separate"/>
        </w:r>
        <w:r w:rsidR="00790AEA">
          <w:rPr>
            <w:webHidden/>
          </w:rPr>
          <w:t>v</w:t>
        </w:r>
        <w:r w:rsidR="00790AEA">
          <w:rPr>
            <w:webHidden/>
          </w:rPr>
          <w:fldChar w:fldCharType="end"/>
        </w:r>
      </w:hyperlink>
    </w:p>
    <w:p w:rsidR="00790AEA" w:rsidRDefault="0010447D">
      <w:pPr>
        <w:pStyle w:val="TM1"/>
        <w:rPr>
          <w:rFonts w:asciiTheme="minorHAnsi" w:eastAsiaTheme="minorEastAsia" w:hAnsiTheme="minorHAnsi" w:cstheme="minorBidi"/>
          <w:bCs w:val="0"/>
          <w:color w:val="auto"/>
          <w:lang w:val="fr-CH" w:eastAsia="fr-CH"/>
        </w:rPr>
      </w:pPr>
      <w:hyperlink w:anchor="_Toc284593327" w:history="1">
        <w:r w:rsidR="00790AEA" w:rsidRPr="000E09C8">
          <w:rPr>
            <w:rStyle w:val="Lienhypertexte"/>
          </w:rPr>
          <w:t>Abbreviations</w:t>
        </w:r>
        <w:r w:rsidR="00790AEA">
          <w:rPr>
            <w:webHidden/>
          </w:rPr>
          <w:tab/>
        </w:r>
        <w:r w:rsidR="00790AEA">
          <w:rPr>
            <w:webHidden/>
          </w:rPr>
          <w:fldChar w:fldCharType="begin"/>
        </w:r>
        <w:r w:rsidR="00790AEA">
          <w:rPr>
            <w:webHidden/>
          </w:rPr>
          <w:instrText xml:space="preserve"> PAGEREF _Toc284593327 \h </w:instrText>
        </w:r>
        <w:r w:rsidR="00790AEA">
          <w:rPr>
            <w:webHidden/>
          </w:rPr>
        </w:r>
        <w:r w:rsidR="00790AEA">
          <w:rPr>
            <w:webHidden/>
          </w:rPr>
          <w:fldChar w:fldCharType="separate"/>
        </w:r>
        <w:r w:rsidR="00790AEA">
          <w:rPr>
            <w:webHidden/>
          </w:rPr>
          <w:t>vii</w:t>
        </w:r>
        <w:r w:rsidR="00790AEA">
          <w:rPr>
            <w:webHidden/>
          </w:rPr>
          <w:fldChar w:fldCharType="end"/>
        </w:r>
      </w:hyperlink>
    </w:p>
    <w:p w:rsidR="00790AEA" w:rsidRDefault="0010447D">
      <w:pPr>
        <w:pStyle w:val="TM1"/>
        <w:rPr>
          <w:rFonts w:asciiTheme="minorHAnsi" w:eastAsiaTheme="minorEastAsia" w:hAnsiTheme="minorHAnsi" w:cstheme="minorBidi"/>
          <w:bCs w:val="0"/>
          <w:color w:val="auto"/>
          <w:lang w:val="fr-CH" w:eastAsia="fr-CH"/>
        </w:rPr>
      </w:pPr>
      <w:hyperlink w:anchor="_Toc284593328" w:history="1">
        <w:r w:rsidR="00790AEA" w:rsidRPr="000E09C8">
          <w:rPr>
            <w:rStyle w:val="Lienhypertexte"/>
          </w:rPr>
          <w:t>Abstract</w:t>
        </w:r>
        <w:r w:rsidR="00790AEA">
          <w:rPr>
            <w:webHidden/>
          </w:rPr>
          <w:tab/>
        </w:r>
        <w:r w:rsidR="00790AEA">
          <w:rPr>
            <w:webHidden/>
          </w:rPr>
          <w:fldChar w:fldCharType="begin"/>
        </w:r>
        <w:r w:rsidR="00790AEA">
          <w:rPr>
            <w:webHidden/>
          </w:rPr>
          <w:instrText xml:space="preserve"> PAGEREF _Toc284593328 \h </w:instrText>
        </w:r>
        <w:r w:rsidR="00790AEA">
          <w:rPr>
            <w:webHidden/>
          </w:rPr>
        </w:r>
        <w:r w:rsidR="00790AEA">
          <w:rPr>
            <w:webHidden/>
          </w:rPr>
          <w:fldChar w:fldCharType="separate"/>
        </w:r>
        <w:r w:rsidR="00790AEA">
          <w:rPr>
            <w:webHidden/>
          </w:rPr>
          <w:t>viii</w:t>
        </w:r>
        <w:r w:rsidR="00790AEA">
          <w:rPr>
            <w:webHidden/>
          </w:rPr>
          <w:fldChar w:fldCharType="end"/>
        </w:r>
      </w:hyperlink>
    </w:p>
    <w:p w:rsidR="00790AEA" w:rsidRDefault="0010447D">
      <w:pPr>
        <w:pStyle w:val="TM1"/>
        <w:rPr>
          <w:rFonts w:asciiTheme="minorHAnsi" w:eastAsiaTheme="minorEastAsia" w:hAnsiTheme="minorHAnsi" w:cstheme="minorBidi"/>
          <w:bCs w:val="0"/>
          <w:color w:val="auto"/>
          <w:lang w:val="fr-CH" w:eastAsia="fr-CH"/>
        </w:rPr>
      </w:pPr>
      <w:hyperlink w:anchor="_Toc284593329" w:history="1">
        <w:r w:rsidR="00790AEA" w:rsidRPr="000E09C8">
          <w:rPr>
            <w:rStyle w:val="Lienhypertexte"/>
          </w:rPr>
          <w:t>1.</w:t>
        </w:r>
        <w:r w:rsidR="00790AEA">
          <w:rPr>
            <w:rFonts w:asciiTheme="minorHAnsi" w:eastAsiaTheme="minorEastAsia" w:hAnsiTheme="minorHAnsi" w:cstheme="minorBidi"/>
            <w:bCs w:val="0"/>
            <w:color w:val="auto"/>
            <w:lang w:val="fr-CH" w:eastAsia="fr-CH"/>
          </w:rPr>
          <w:tab/>
        </w:r>
        <w:r w:rsidR="00790AEA" w:rsidRPr="000E09C8">
          <w:rPr>
            <w:rStyle w:val="Lienhypertexte"/>
          </w:rPr>
          <w:t>Introduction</w:t>
        </w:r>
        <w:r w:rsidR="00790AEA">
          <w:rPr>
            <w:webHidden/>
          </w:rPr>
          <w:tab/>
        </w:r>
        <w:r w:rsidR="00790AEA">
          <w:rPr>
            <w:webHidden/>
          </w:rPr>
          <w:fldChar w:fldCharType="begin"/>
        </w:r>
        <w:r w:rsidR="00790AEA">
          <w:rPr>
            <w:webHidden/>
          </w:rPr>
          <w:instrText xml:space="preserve"> PAGEREF _Toc284593329 \h </w:instrText>
        </w:r>
        <w:r w:rsidR="00790AEA">
          <w:rPr>
            <w:webHidden/>
          </w:rPr>
        </w:r>
        <w:r w:rsidR="00790AEA">
          <w:rPr>
            <w:webHidden/>
          </w:rPr>
          <w:fldChar w:fldCharType="separate"/>
        </w:r>
        <w:r w:rsidR="00790AEA">
          <w:rPr>
            <w:webHidden/>
          </w:rPr>
          <w:t>1</w:t>
        </w:r>
        <w:r w:rsidR="00790AEA">
          <w:rPr>
            <w:webHidden/>
          </w:rPr>
          <w:fldChar w:fldCharType="end"/>
        </w:r>
      </w:hyperlink>
    </w:p>
    <w:p w:rsidR="00790AEA" w:rsidRDefault="0010447D">
      <w:pPr>
        <w:pStyle w:val="TM2"/>
        <w:rPr>
          <w:rFonts w:asciiTheme="minorHAnsi" w:eastAsiaTheme="minorEastAsia" w:hAnsiTheme="minorHAnsi" w:cstheme="minorBidi"/>
          <w:bCs w:val="0"/>
          <w:color w:val="auto"/>
          <w:lang w:val="fr-CH" w:eastAsia="fr-CH"/>
        </w:rPr>
      </w:pPr>
      <w:hyperlink w:anchor="_Toc284593330" w:history="1">
        <w:r w:rsidR="00790AEA" w:rsidRPr="000E09C8">
          <w:rPr>
            <w:rStyle w:val="Lienhypertexte"/>
          </w:rPr>
          <w:t>1.1.</w:t>
        </w:r>
        <w:r w:rsidR="00790AEA">
          <w:rPr>
            <w:rFonts w:asciiTheme="minorHAnsi" w:eastAsiaTheme="minorEastAsia" w:hAnsiTheme="minorHAnsi" w:cstheme="minorBidi"/>
            <w:bCs w:val="0"/>
            <w:color w:val="auto"/>
            <w:lang w:val="fr-CH" w:eastAsia="fr-CH"/>
          </w:rPr>
          <w:tab/>
        </w:r>
        <w:r w:rsidR="00790AEA" w:rsidRPr="000E09C8">
          <w:rPr>
            <w:rStyle w:val="Lienhypertexte"/>
          </w:rPr>
          <w:t>Aim of Study</w:t>
        </w:r>
        <w:r w:rsidR="00790AEA">
          <w:rPr>
            <w:webHidden/>
          </w:rPr>
          <w:tab/>
        </w:r>
        <w:r w:rsidR="00790AEA">
          <w:rPr>
            <w:webHidden/>
          </w:rPr>
          <w:fldChar w:fldCharType="begin"/>
        </w:r>
        <w:r w:rsidR="00790AEA">
          <w:rPr>
            <w:webHidden/>
          </w:rPr>
          <w:instrText xml:space="preserve"> PAGEREF _Toc284593330 \h </w:instrText>
        </w:r>
        <w:r w:rsidR="00790AEA">
          <w:rPr>
            <w:webHidden/>
          </w:rPr>
        </w:r>
        <w:r w:rsidR="00790AEA">
          <w:rPr>
            <w:webHidden/>
          </w:rPr>
          <w:fldChar w:fldCharType="separate"/>
        </w:r>
        <w:r w:rsidR="00790AEA">
          <w:rPr>
            <w:webHidden/>
          </w:rPr>
          <w:t>1</w:t>
        </w:r>
        <w:r w:rsidR="00790AEA">
          <w:rPr>
            <w:webHidden/>
          </w:rPr>
          <w:fldChar w:fldCharType="end"/>
        </w:r>
      </w:hyperlink>
    </w:p>
    <w:p w:rsidR="00790AEA" w:rsidRDefault="0010447D">
      <w:pPr>
        <w:pStyle w:val="TM2"/>
        <w:rPr>
          <w:rFonts w:asciiTheme="minorHAnsi" w:eastAsiaTheme="minorEastAsia" w:hAnsiTheme="minorHAnsi" w:cstheme="minorBidi"/>
          <w:bCs w:val="0"/>
          <w:color w:val="auto"/>
          <w:lang w:val="fr-CH" w:eastAsia="fr-CH"/>
        </w:rPr>
      </w:pPr>
      <w:hyperlink w:anchor="_Toc284593331" w:history="1">
        <w:r w:rsidR="00790AEA" w:rsidRPr="000E09C8">
          <w:rPr>
            <w:rStyle w:val="Lienhypertexte"/>
          </w:rPr>
          <w:t>1.2.</w:t>
        </w:r>
        <w:r w:rsidR="00790AEA">
          <w:rPr>
            <w:rFonts w:asciiTheme="minorHAnsi" w:eastAsiaTheme="minorEastAsia" w:hAnsiTheme="minorHAnsi" w:cstheme="minorBidi"/>
            <w:bCs w:val="0"/>
            <w:color w:val="auto"/>
            <w:lang w:val="fr-CH" w:eastAsia="fr-CH"/>
          </w:rPr>
          <w:tab/>
        </w:r>
        <w:r w:rsidR="00790AEA" w:rsidRPr="000E09C8">
          <w:rPr>
            <w:rStyle w:val="Lienhypertexte"/>
          </w:rPr>
          <w:t>Scope and Limitation of Study</w:t>
        </w:r>
        <w:r w:rsidR="00790AEA">
          <w:rPr>
            <w:webHidden/>
          </w:rPr>
          <w:tab/>
        </w:r>
        <w:r w:rsidR="00790AEA">
          <w:rPr>
            <w:webHidden/>
          </w:rPr>
          <w:fldChar w:fldCharType="begin"/>
        </w:r>
        <w:r w:rsidR="00790AEA">
          <w:rPr>
            <w:webHidden/>
          </w:rPr>
          <w:instrText xml:space="preserve"> PAGEREF _Toc284593331 \h </w:instrText>
        </w:r>
        <w:r w:rsidR="00790AEA">
          <w:rPr>
            <w:webHidden/>
          </w:rPr>
        </w:r>
        <w:r w:rsidR="00790AEA">
          <w:rPr>
            <w:webHidden/>
          </w:rPr>
          <w:fldChar w:fldCharType="separate"/>
        </w:r>
        <w:r w:rsidR="00790AEA">
          <w:rPr>
            <w:webHidden/>
          </w:rPr>
          <w:t>1</w:t>
        </w:r>
        <w:r w:rsidR="00790AEA">
          <w:rPr>
            <w:webHidden/>
          </w:rPr>
          <w:fldChar w:fldCharType="end"/>
        </w:r>
      </w:hyperlink>
    </w:p>
    <w:p w:rsidR="00790AEA" w:rsidRDefault="0010447D">
      <w:pPr>
        <w:pStyle w:val="TM1"/>
        <w:rPr>
          <w:rFonts w:asciiTheme="minorHAnsi" w:eastAsiaTheme="minorEastAsia" w:hAnsiTheme="minorHAnsi" w:cstheme="minorBidi"/>
          <w:bCs w:val="0"/>
          <w:color w:val="auto"/>
          <w:lang w:val="fr-CH" w:eastAsia="fr-CH"/>
        </w:rPr>
      </w:pPr>
      <w:hyperlink w:anchor="_Toc284593332" w:history="1">
        <w:r w:rsidR="00790AEA" w:rsidRPr="000E09C8">
          <w:rPr>
            <w:rStyle w:val="Lienhypertexte"/>
          </w:rPr>
          <w:t>2.</w:t>
        </w:r>
        <w:r w:rsidR="00790AEA">
          <w:rPr>
            <w:rFonts w:asciiTheme="minorHAnsi" w:eastAsiaTheme="minorEastAsia" w:hAnsiTheme="minorHAnsi" w:cstheme="minorBidi"/>
            <w:bCs w:val="0"/>
            <w:color w:val="auto"/>
            <w:lang w:val="fr-CH" w:eastAsia="fr-CH"/>
          </w:rPr>
          <w:tab/>
        </w:r>
        <w:r w:rsidR="00790AEA" w:rsidRPr="000E09C8">
          <w:rPr>
            <w:rStyle w:val="Lienhypertexte"/>
          </w:rPr>
          <w:t>Literature Review and Research Proposal</w:t>
        </w:r>
        <w:r w:rsidR="00790AEA">
          <w:rPr>
            <w:webHidden/>
          </w:rPr>
          <w:tab/>
        </w:r>
        <w:r w:rsidR="00790AEA">
          <w:rPr>
            <w:webHidden/>
          </w:rPr>
          <w:fldChar w:fldCharType="begin"/>
        </w:r>
        <w:r w:rsidR="00790AEA">
          <w:rPr>
            <w:webHidden/>
          </w:rPr>
          <w:instrText xml:space="preserve"> PAGEREF _Toc284593332 \h </w:instrText>
        </w:r>
        <w:r w:rsidR="00790AEA">
          <w:rPr>
            <w:webHidden/>
          </w:rPr>
        </w:r>
        <w:r w:rsidR="00790AEA">
          <w:rPr>
            <w:webHidden/>
          </w:rPr>
          <w:fldChar w:fldCharType="separate"/>
        </w:r>
        <w:r w:rsidR="00790AEA">
          <w:rPr>
            <w:webHidden/>
          </w:rPr>
          <w:t>3</w:t>
        </w:r>
        <w:r w:rsidR="00790AEA">
          <w:rPr>
            <w:webHidden/>
          </w:rPr>
          <w:fldChar w:fldCharType="end"/>
        </w:r>
      </w:hyperlink>
    </w:p>
    <w:p w:rsidR="00790AEA" w:rsidRDefault="0010447D">
      <w:pPr>
        <w:pStyle w:val="TM2"/>
        <w:rPr>
          <w:rFonts w:asciiTheme="minorHAnsi" w:eastAsiaTheme="minorEastAsia" w:hAnsiTheme="minorHAnsi" w:cstheme="minorBidi"/>
          <w:bCs w:val="0"/>
          <w:color w:val="auto"/>
          <w:lang w:val="fr-CH" w:eastAsia="fr-CH"/>
        </w:rPr>
      </w:pPr>
      <w:hyperlink w:anchor="_Toc284593333" w:history="1">
        <w:r w:rsidR="00790AEA" w:rsidRPr="000E09C8">
          <w:rPr>
            <w:rStyle w:val="Lienhypertexte"/>
          </w:rPr>
          <w:t>2.1.</w:t>
        </w:r>
        <w:r w:rsidR="00790AEA">
          <w:rPr>
            <w:rFonts w:asciiTheme="minorHAnsi" w:eastAsiaTheme="minorEastAsia" w:hAnsiTheme="minorHAnsi" w:cstheme="minorBidi"/>
            <w:bCs w:val="0"/>
            <w:color w:val="auto"/>
            <w:lang w:val="fr-CH" w:eastAsia="fr-CH"/>
          </w:rPr>
          <w:tab/>
        </w:r>
        <w:r w:rsidR="00790AEA" w:rsidRPr="000E09C8">
          <w:rPr>
            <w:rStyle w:val="Lienhypertexte"/>
          </w:rPr>
          <w:t>State of the art</w:t>
        </w:r>
        <w:r w:rsidR="00790AEA">
          <w:rPr>
            <w:webHidden/>
          </w:rPr>
          <w:tab/>
        </w:r>
        <w:r w:rsidR="00790AEA">
          <w:rPr>
            <w:webHidden/>
          </w:rPr>
          <w:fldChar w:fldCharType="begin"/>
        </w:r>
        <w:r w:rsidR="00790AEA">
          <w:rPr>
            <w:webHidden/>
          </w:rPr>
          <w:instrText xml:space="preserve"> PAGEREF _Toc284593333 \h </w:instrText>
        </w:r>
        <w:r w:rsidR="00790AEA">
          <w:rPr>
            <w:webHidden/>
          </w:rPr>
        </w:r>
        <w:r w:rsidR="00790AEA">
          <w:rPr>
            <w:webHidden/>
          </w:rPr>
          <w:fldChar w:fldCharType="separate"/>
        </w:r>
        <w:r w:rsidR="00790AEA">
          <w:rPr>
            <w:webHidden/>
          </w:rPr>
          <w:t>3</w:t>
        </w:r>
        <w:r w:rsidR="00790AEA">
          <w:rPr>
            <w:webHidden/>
          </w:rPr>
          <w:fldChar w:fldCharType="end"/>
        </w:r>
      </w:hyperlink>
    </w:p>
    <w:p w:rsidR="00790AEA" w:rsidRDefault="0010447D">
      <w:pPr>
        <w:pStyle w:val="TM3"/>
        <w:rPr>
          <w:rFonts w:asciiTheme="minorHAnsi" w:eastAsiaTheme="minorEastAsia" w:hAnsiTheme="minorHAnsi" w:cstheme="minorBidi"/>
          <w:color w:val="auto"/>
          <w:lang w:val="fr-CH" w:eastAsia="fr-CH"/>
        </w:rPr>
      </w:pPr>
      <w:hyperlink w:anchor="_Toc284593334" w:history="1">
        <w:r w:rsidR="00790AEA" w:rsidRPr="000E09C8">
          <w:rPr>
            <w:rStyle w:val="Lienhypertexte"/>
          </w:rPr>
          <w:t>2.1.1.</w:t>
        </w:r>
        <w:r w:rsidR="00790AEA">
          <w:rPr>
            <w:rFonts w:asciiTheme="minorHAnsi" w:eastAsiaTheme="minorEastAsia" w:hAnsiTheme="minorHAnsi" w:cstheme="minorBidi"/>
            <w:color w:val="auto"/>
            <w:lang w:val="fr-CH" w:eastAsia="fr-CH"/>
          </w:rPr>
          <w:tab/>
        </w:r>
        <w:r w:rsidR="00790AEA" w:rsidRPr="000E09C8">
          <w:rPr>
            <w:rStyle w:val="Lienhypertexte"/>
          </w:rPr>
          <w:t>Patent law</w:t>
        </w:r>
        <w:r w:rsidR="00790AEA">
          <w:rPr>
            <w:webHidden/>
          </w:rPr>
          <w:tab/>
        </w:r>
        <w:r w:rsidR="00790AEA">
          <w:rPr>
            <w:webHidden/>
          </w:rPr>
          <w:fldChar w:fldCharType="begin"/>
        </w:r>
        <w:r w:rsidR="00790AEA">
          <w:rPr>
            <w:webHidden/>
          </w:rPr>
          <w:instrText xml:space="preserve"> PAGEREF _Toc284593334 \h </w:instrText>
        </w:r>
        <w:r w:rsidR="00790AEA">
          <w:rPr>
            <w:webHidden/>
          </w:rPr>
        </w:r>
        <w:r w:rsidR="00790AEA">
          <w:rPr>
            <w:webHidden/>
          </w:rPr>
          <w:fldChar w:fldCharType="separate"/>
        </w:r>
        <w:r w:rsidR="00790AEA">
          <w:rPr>
            <w:webHidden/>
          </w:rPr>
          <w:t>3</w:t>
        </w:r>
        <w:r w:rsidR="00790AEA">
          <w:rPr>
            <w:webHidden/>
          </w:rPr>
          <w:fldChar w:fldCharType="end"/>
        </w:r>
      </w:hyperlink>
    </w:p>
    <w:p w:rsidR="00790AEA" w:rsidRDefault="0010447D">
      <w:pPr>
        <w:pStyle w:val="TM1"/>
        <w:rPr>
          <w:rFonts w:asciiTheme="minorHAnsi" w:eastAsiaTheme="minorEastAsia" w:hAnsiTheme="minorHAnsi" w:cstheme="minorBidi"/>
          <w:bCs w:val="0"/>
          <w:color w:val="auto"/>
          <w:lang w:val="fr-CH" w:eastAsia="fr-CH"/>
        </w:rPr>
      </w:pPr>
      <w:hyperlink w:anchor="_Toc284593335" w:history="1">
        <w:r w:rsidR="00790AEA" w:rsidRPr="000E09C8">
          <w:rPr>
            <w:rStyle w:val="Lienhypertexte"/>
          </w:rPr>
          <w:t>3.</w:t>
        </w:r>
        <w:r w:rsidR="00790AEA">
          <w:rPr>
            <w:rFonts w:asciiTheme="minorHAnsi" w:eastAsiaTheme="minorEastAsia" w:hAnsiTheme="minorHAnsi" w:cstheme="minorBidi"/>
            <w:bCs w:val="0"/>
            <w:color w:val="auto"/>
            <w:lang w:val="fr-CH" w:eastAsia="fr-CH"/>
          </w:rPr>
          <w:tab/>
        </w:r>
        <w:r w:rsidR="00790AEA" w:rsidRPr="000E09C8">
          <w:rPr>
            <w:rStyle w:val="Lienhypertexte"/>
          </w:rPr>
          <w:t>Results</w:t>
        </w:r>
        <w:r w:rsidR="00790AEA">
          <w:rPr>
            <w:webHidden/>
          </w:rPr>
          <w:tab/>
        </w:r>
        <w:r w:rsidR="00790AEA">
          <w:rPr>
            <w:webHidden/>
          </w:rPr>
          <w:fldChar w:fldCharType="begin"/>
        </w:r>
        <w:r w:rsidR="00790AEA">
          <w:rPr>
            <w:webHidden/>
          </w:rPr>
          <w:instrText xml:space="preserve"> PAGEREF _Toc284593335 \h </w:instrText>
        </w:r>
        <w:r w:rsidR="00790AEA">
          <w:rPr>
            <w:webHidden/>
          </w:rPr>
        </w:r>
        <w:r w:rsidR="00790AEA">
          <w:rPr>
            <w:webHidden/>
          </w:rPr>
          <w:fldChar w:fldCharType="separate"/>
        </w:r>
        <w:r w:rsidR="00790AEA">
          <w:rPr>
            <w:webHidden/>
          </w:rPr>
          <w:t>5</w:t>
        </w:r>
        <w:r w:rsidR="00790AEA">
          <w:rPr>
            <w:webHidden/>
          </w:rPr>
          <w:fldChar w:fldCharType="end"/>
        </w:r>
      </w:hyperlink>
    </w:p>
    <w:p w:rsidR="00790AEA" w:rsidRDefault="0010447D">
      <w:pPr>
        <w:pStyle w:val="TM2"/>
        <w:rPr>
          <w:rFonts w:asciiTheme="minorHAnsi" w:eastAsiaTheme="minorEastAsia" w:hAnsiTheme="minorHAnsi" w:cstheme="minorBidi"/>
          <w:bCs w:val="0"/>
          <w:color w:val="auto"/>
          <w:lang w:val="fr-CH" w:eastAsia="fr-CH"/>
        </w:rPr>
      </w:pPr>
      <w:hyperlink w:anchor="_Toc284593336" w:history="1">
        <w:r w:rsidR="00790AEA" w:rsidRPr="000E09C8">
          <w:rPr>
            <w:rStyle w:val="Lienhypertexte"/>
          </w:rPr>
          <w:t>3.1.</w:t>
        </w:r>
        <w:r w:rsidR="00790AEA">
          <w:rPr>
            <w:rFonts w:asciiTheme="minorHAnsi" w:eastAsiaTheme="minorEastAsia" w:hAnsiTheme="minorHAnsi" w:cstheme="minorBidi"/>
            <w:bCs w:val="0"/>
            <w:color w:val="auto"/>
            <w:lang w:val="fr-CH" w:eastAsia="fr-CH"/>
          </w:rPr>
          <w:tab/>
        </w:r>
        <w:r w:rsidR="00790AEA" w:rsidRPr="000E09C8">
          <w:rPr>
            <w:rStyle w:val="Lienhypertexte"/>
          </w:rPr>
          <w:t>Materials</w:t>
        </w:r>
        <w:r w:rsidR="00790AEA">
          <w:rPr>
            <w:webHidden/>
          </w:rPr>
          <w:tab/>
        </w:r>
        <w:r w:rsidR="00790AEA">
          <w:rPr>
            <w:webHidden/>
          </w:rPr>
          <w:fldChar w:fldCharType="begin"/>
        </w:r>
        <w:r w:rsidR="00790AEA">
          <w:rPr>
            <w:webHidden/>
          </w:rPr>
          <w:instrText xml:space="preserve"> PAGEREF _Toc284593336 \h </w:instrText>
        </w:r>
        <w:r w:rsidR="00790AEA">
          <w:rPr>
            <w:webHidden/>
          </w:rPr>
        </w:r>
        <w:r w:rsidR="00790AEA">
          <w:rPr>
            <w:webHidden/>
          </w:rPr>
          <w:fldChar w:fldCharType="separate"/>
        </w:r>
        <w:r w:rsidR="00790AEA">
          <w:rPr>
            <w:webHidden/>
          </w:rPr>
          <w:t>5</w:t>
        </w:r>
        <w:r w:rsidR="00790AEA">
          <w:rPr>
            <w:webHidden/>
          </w:rPr>
          <w:fldChar w:fldCharType="end"/>
        </w:r>
      </w:hyperlink>
    </w:p>
    <w:p w:rsidR="00790AEA" w:rsidRDefault="0010447D">
      <w:pPr>
        <w:pStyle w:val="TM2"/>
        <w:rPr>
          <w:rFonts w:asciiTheme="minorHAnsi" w:eastAsiaTheme="minorEastAsia" w:hAnsiTheme="minorHAnsi" w:cstheme="minorBidi"/>
          <w:bCs w:val="0"/>
          <w:color w:val="auto"/>
          <w:lang w:val="fr-CH" w:eastAsia="fr-CH"/>
        </w:rPr>
      </w:pPr>
      <w:hyperlink w:anchor="_Toc284593337" w:history="1">
        <w:r w:rsidR="00790AEA" w:rsidRPr="000E09C8">
          <w:rPr>
            <w:rStyle w:val="Lienhypertexte"/>
          </w:rPr>
          <w:t>3.2.</w:t>
        </w:r>
        <w:r w:rsidR="00790AEA">
          <w:rPr>
            <w:rFonts w:asciiTheme="minorHAnsi" w:eastAsiaTheme="minorEastAsia" w:hAnsiTheme="minorHAnsi" w:cstheme="minorBidi"/>
            <w:bCs w:val="0"/>
            <w:color w:val="auto"/>
            <w:lang w:val="fr-CH" w:eastAsia="fr-CH"/>
          </w:rPr>
          <w:tab/>
        </w:r>
        <w:r w:rsidR="00790AEA" w:rsidRPr="000E09C8">
          <w:rPr>
            <w:rStyle w:val="Lienhypertexte"/>
          </w:rPr>
          <w:t>Products</w:t>
        </w:r>
        <w:r w:rsidR="00790AEA">
          <w:rPr>
            <w:webHidden/>
          </w:rPr>
          <w:tab/>
        </w:r>
        <w:r w:rsidR="00790AEA">
          <w:rPr>
            <w:webHidden/>
          </w:rPr>
          <w:fldChar w:fldCharType="begin"/>
        </w:r>
        <w:r w:rsidR="00790AEA">
          <w:rPr>
            <w:webHidden/>
          </w:rPr>
          <w:instrText xml:space="preserve"> PAGEREF _Toc284593337 \h </w:instrText>
        </w:r>
        <w:r w:rsidR="00790AEA">
          <w:rPr>
            <w:webHidden/>
          </w:rPr>
        </w:r>
        <w:r w:rsidR="00790AEA">
          <w:rPr>
            <w:webHidden/>
          </w:rPr>
          <w:fldChar w:fldCharType="separate"/>
        </w:r>
        <w:r w:rsidR="00790AEA">
          <w:rPr>
            <w:webHidden/>
          </w:rPr>
          <w:t>5</w:t>
        </w:r>
        <w:r w:rsidR="00790AEA">
          <w:rPr>
            <w:webHidden/>
          </w:rPr>
          <w:fldChar w:fldCharType="end"/>
        </w:r>
      </w:hyperlink>
    </w:p>
    <w:p w:rsidR="00790AEA" w:rsidRDefault="0010447D">
      <w:pPr>
        <w:pStyle w:val="TM1"/>
        <w:rPr>
          <w:rFonts w:asciiTheme="minorHAnsi" w:eastAsiaTheme="minorEastAsia" w:hAnsiTheme="minorHAnsi" w:cstheme="minorBidi"/>
          <w:bCs w:val="0"/>
          <w:color w:val="auto"/>
          <w:lang w:val="fr-CH" w:eastAsia="fr-CH"/>
        </w:rPr>
      </w:pPr>
      <w:hyperlink w:anchor="_Toc284593338" w:history="1">
        <w:r w:rsidR="00790AEA" w:rsidRPr="000E09C8">
          <w:rPr>
            <w:rStyle w:val="Lienhypertexte"/>
          </w:rPr>
          <w:t>4.</w:t>
        </w:r>
        <w:r w:rsidR="00790AEA">
          <w:rPr>
            <w:rFonts w:asciiTheme="minorHAnsi" w:eastAsiaTheme="minorEastAsia" w:hAnsiTheme="minorHAnsi" w:cstheme="minorBidi"/>
            <w:bCs w:val="0"/>
            <w:color w:val="auto"/>
            <w:lang w:val="fr-CH" w:eastAsia="fr-CH"/>
          </w:rPr>
          <w:tab/>
        </w:r>
        <w:r w:rsidR="00790AEA" w:rsidRPr="000E09C8">
          <w:rPr>
            <w:rStyle w:val="Lienhypertexte"/>
          </w:rPr>
          <w:t>Discussion</w:t>
        </w:r>
        <w:r w:rsidR="00790AEA">
          <w:rPr>
            <w:webHidden/>
          </w:rPr>
          <w:tab/>
        </w:r>
        <w:r w:rsidR="00790AEA">
          <w:rPr>
            <w:webHidden/>
          </w:rPr>
          <w:fldChar w:fldCharType="begin"/>
        </w:r>
        <w:r w:rsidR="00790AEA">
          <w:rPr>
            <w:webHidden/>
          </w:rPr>
          <w:instrText xml:space="preserve"> PAGEREF _Toc284593338 \h </w:instrText>
        </w:r>
        <w:r w:rsidR="00790AEA">
          <w:rPr>
            <w:webHidden/>
          </w:rPr>
        </w:r>
        <w:r w:rsidR="00790AEA">
          <w:rPr>
            <w:webHidden/>
          </w:rPr>
          <w:fldChar w:fldCharType="separate"/>
        </w:r>
        <w:r w:rsidR="00790AEA">
          <w:rPr>
            <w:webHidden/>
          </w:rPr>
          <w:t>7</w:t>
        </w:r>
        <w:r w:rsidR="00790AEA">
          <w:rPr>
            <w:webHidden/>
          </w:rPr>
          <w:fldChar w:fldCharType="end"/>
        </w:r>
      </w:hyperlink>
    </w:p>
    <w:p w:rsidR="00790AEA" w:rsidRDefault="0010447D">
      <w:pPr>
        <w:pStyle w:val="TM1"/>
        <w:rPr>
          <w:rFonts w:asciiTheme="minorHAnsi" w:eastAsiaTheme="minorEastAsia" w:hAnsiTheme="minorHAnsi" w:cstheme="minorBidi"/>
          <w:bCs w:val="0"/>
          <w:color w:val="auto"/>
          <w:lang w:val="fr-CH" w:eastAsia="fr-CH"/>
        </w:rPr>
      </w:pPr>
      <w:hyperlink w:anchor="_Toc284593339" w:history="1">
        <w:r w:rsidR="00790AEA" w:rsidRPr="000E09C8">
          <w:rPr>
            <w:rStyle w:val="Lienhypertexte"/>
          </w:rPr>
          <w:t>5.</w:t>
        </w:r>
        <w:r w:rsidR="00790AEA">
          <w:rPr>
            <w:rFonts w:asciiTheme="minorHAnsi" w:eastAsiaTheme="minorEastAsia" w:hAnsiTheme="minorHAnsi" w:cstheme="minorBidi"/>
            <w:bCs w:val="0"/>
            <w:color w:val="auto"/>
            <w:lang w:val="fr-CH" w:eastAsia="fr-CH"/>
          </w:rPr>
          <w:tab/>
        </w:r>
        <w:r w:rsidR="00790AEA" w:rsidRPr="000E09C8">
          <w:rPr>
            <w:rStyle w:val="Lienhypertexte"/>
          </w:rPr>
          <w:t>Experimental Part</w:t>
        </w:r>
        <w:r w:rsidR="00790AEA">
          <w:rPr>
            <w:webHidden/>
          </w:rPr>
          <w:tab/>
        </w:r>
        <w:r w:rsidR="00790AEA">
          <w:rPr>
            <w:webHidden/>
          </w:rPr>
          <w:fldChar w:fldCharType="begin"/>
        </w:r>
        <w:r w:rsidR="00790AEA">
          <w:rPr>
            <w:webHidden/>
          </w:rPr>
          <w:instrText xml:space="preserve"> PAGEREF _Toc284593339 \h </w:instrText>
        </w:r>
        <w:r w:rsidR="00790AEA">
          <w:rPr>
            <w:webHidden/>
          </w:rPr>
        </w:r>
        <w:r w:rsidR="00790AEA">
          <w:rPr>
            <w:webHidden/>
          </w:rPr>
          <w:fldChar w:fldCharType="separate"/>
        </w:r>
        <w:r w:rsidR="00790AEA">
          <w:rPr>
            <w:webHidden/>
          </w:rPr>
          <w:t>9</w:t>
        </w:r>
        <w:r w:rsidR="00790AEA">
          <w:rPr>
            <w:webHidden/>
          </w:rPr>
          <w:fldChar w:fldCharType="end"/>
        </w:r>
      </w:hyperlink>
    </w:p>
    <w:p w:rsidR="00790AEA" w:rsidRDefault="0010447D">
      <w:pPr>
        <w:pStyle w:val="TM1"/>
        <w:rPr>
          <w:rFonts w:asciiTheme="minorHAnsi" w:eastAsiaTheme="minorEastAsia" w:hAnsiTheme="minorHAnsi" w:cstheme="minorBidi"/>
          <w:bCs w:val="0"/>
          <w:color w:val="auto"/>
          <w:lang w:val="fr-CH" w:eastAsia="fr-CH"/>
        </w:rPr>
      </w:pPr>
      <w:hyperlink w:anchor="_Toc284593340" w:history="1">
        <w:r w:rsidR="00790AEA" w:rsidRPr="000E09C8">
          <w:rPr>
            <w:rStyle w:val="Lienhypertexte"/>
          </w:rPr>
          <w:t>6.</w:t>
        </w:r>
        <w:r w:rsidR="00790AEA">
          <w:rPr>
            <w:rFonts w:asciiTheme="minorHAnsi" w:eastAsiaTheme="minorEastAsia" w:hAnsiTheme="minorHAnsi" w:cstheme="minorBidi"/>
            <w:bCs w:val="0"/>
            <w:color w:val="auto"/>
            <w:lang w:val="fr-CH" w:eastAsia="fr-CH"/>
          </w:rPr>
          <w:tab/>
        </w:r>
        <w:r w:rsidR="00790AEA" w:rsidRPr="000E09C8">
          <w:rPr>
            <w:rStyle w:val="Lienhypertexte"/>
          </w:rPr>
          <w:t>Conclusion</w:t>
        </w:r>
        <w:r w:rsidR="00790AEA">
          <w:rPr>
            <w:webHidden/>
          </w:rPr>
          <w:tab/>
        </w:r>
        <w:r w:rsidR="00790AEA">
          <w:rPr>
            <w:webHidden/>
          </w:rPr>
          <w:fldChar w:fldCharType="begin"/>
        </w:r>
        <w:r w:rsidR="00790AEA">
          <w:rPr>
            <w:webHidden/>
          </w:rPr>
          <w:instrText xml:space="preserve"> PAGEREF _Toc284593340 \h </w:instrText>
        </w:r>
        <w:r w:rsidR="00790AEA">
          <w:rPr>
            <w:webHidden/>
          </w:rPr>
        </w:r>
        <w:r w:rsidR="00790AEA">
          <w:rPr>
            <w:webHidden/>
          </w:rPr>
          <w:fldChar w:fldCharType="separate"/>
        </w:r>
        <w:r w:rsidR="00790AEA">
          <w:rPr>
            <w:webHidden/>
          </w:rPr>
          <w:t>11</w:t>
        </w:r>
        <w:r w:rsidR="00790AEA">
          <w:rPr>
            <w:webHidden/>
          </w:rPr>
          <w:fldChar w:fldCharType="end"/>
        </w:r>
      </w:hyperlink>
    </w:p>
    <w:p w:rsidR="00790AEA" w:rsidRDefault="0010447D">
      <w:pPr>
        <w:pStyle w:val="TM1"/>
        <w:rPr>
          <w:rFonts w:asciiTheme="minorHAnsi" w:eastAsiaTheme="minorEastAsia" w:hAnsiTheme="minorHAnsi" w:cstheme="minorBidi"/>
          <w:bCs w:val="0"/>
          <w:color w:val="auto"/>
          <w:lang w:val="fr-CH" w:eastAsia="fr-CH"/>
        </w:rPr>
      </w:pPr>
      <w:hyperlink w:anchor="_Toc284593341" w:history="1">
        <w:r w:rsidR="00790AEA" w:rsidRPr="000E09C8">
          <w:rPr>
            <w:rStyle w:val="Lienhypertexte"/>
          </w:rPr>
          <w:t>7.</w:t>
        </w:r>
        <w:r w:rsidR="00790AEA">
          <w:rPr>
            <w:rFonts w:asciiTheme="minorHAnsi" w:eastAsiaTheme="minorEastAsia" w:hAnsiTheme="minorHAnsi" w:cstheme="minorBidi"/>
            <w:bCs w:val="0"/>
            <w:color w:val="auto"/>
            <w:lang w:val="fr-CH" w:eastAsia="fr-CH"/>
          </w:rPr>
          <w:tab/>
        </w:r>
        <w:r w:rsidR="00790AEA" w:rsidRPr="000E09C8">
          <w:rPr>
            <w:rStyle w:val="Lienhypertexte"/>
          </w:rPr>
          <w:t>References</w:t>
        </w:r>
        <w:r w:rsidR="00790AEA">
          <w:rPr>
            <w:webHidden/>
          </w:rPr>
          <w:tab/>
        </w:r>
        <w:r w:rsidR="00790AEA">
          <w:rPr>
            <w:webHidden/>
          </w:rPr>
          <w:fldChar w:fldCharType="begin"/>
        </w:r>
        <w:r w:rsidR="00790AEA">
          <w:rPr>
            <w:webHidden/>
          </w:rPr>
          <w:instrText xml:space="preserve"> PAGEREF _Toc284593341 \h </w:instrText>
        </w:r>
        <w:r w:rsidR="00790AEA">
          <w:rPr>
            <w:webHidden/>
          </w:rPr>
        </w:r>
        <w:r w:rsidR="00790AEA">
          <w:rPr>
            <w:webHidden/>
          </w:rPr>
          <w:fldChar w:fldCharType="separate"/>
        </w:r>
        <w:r w:rsidR="00790AEA">
          <w:rPr>
            <w:webHidden/>
          </w:rPr>
          <w:t>13</w:t>
        </w:r>
        <w:r w:rsidR="00790AEA">
          <w:rPr>
            <w:webHidden/>
          </w:rPr>
          <w:fldChar w:fldCharType="end"/>
        </w:r>
      </w:hyperlink>
    </w:p>
    <w:p w:rsidR="00790AEA" w:rsidRDefault="0010447D">
      <w:pPr>
        <w:pStyle w:val="TM1"/>
        <w:rPr>
          <w:rFonts w:asciiTheme="minorHAnsi" w:eastAsiaTheme="minorEastAsia" w:hAnsiTheme="minorHAnsi" w:cstheme="minorBidi"/>
          <w:bCs w:val="0"/>
          <w:color w:val="auto"/>
          <w:lang w:val="fr-CH" w:eastAsia="fr-CH"/>
        </w:rPr>
      </w:pPr>
      <w:hyperlink w:anchor="_Toc284593342" w:history="1">
        <w:r w:rsidR="00790AEA" w:rsidRPr="000E09C8">
          <w:rPr>
            <w:rStyle w:val="Lienhypertexte"/>
          </w:rPr>
          <w:t>8.</w:t>
        </w:r>
        <w:r w:rsidR="00790AEA">
          <w:rPr>
            <w:rFonts w:asciiTheme="minorHAnsi" w:eastAsiaTheme="minorEastAsia" w:hAnsiTheme="minorHAnsi" w:cstheme="minorBidi"/>
            <w:bCs w:val="0"/>
            <w:color w:val="auto"/>
            <w:lang w:val="fr-CH" w:eastAsia="fr-CH"/>
          </w:rPr>
          <w:tab/>
        </w:r>
        <w:r w:rsidR="00790AEA" w:rsidRPr="000E09C8">
          <w:rPr>
            <w:rStyle w:val="Lienhypertexte"/>
          </w:rPr>
          <w:t>Appendices</w:t>
        </w:r>
        <w:r w:rsidR="00790AEA">
          <w:rPr>
            <w:webHidden/>
          </w:rPr>
          <w:tab/>
        </w:r>
        <w:r w:rsidR="00790AEA">
          <w:rPr>
            <w:webHidden/>
          </w:rPr>
          <w:fldChar w:fldCharType="begin"/>
        </w:r>
        <w:r w:rsidR="00790AEA">
          <w:rPr>
            <w:webHidden/>
          </w:rPr>
          <w:instrText xml:space="preserve"> PAGEREF _Toc284593342 \h </w:instrText>
        </w:r>
        <w:r w:rsidR="00790AEA">
          <w:rPr>
            <w:webHidden/>
          </w:rPr>
        </w:r>
        <w:r w:rsidR="00790AEA">
          <w:rPr>
            <w:webHidden/>
          </w:rPr>
          <w:fldChar w:fldCharType="separate"/>
        </w:r>
        <w:r w:rsidR="00790AEA">
          <w:rPr>
            <w:webHidden/>
          </w:rPr>
          <w:t>15</w:t>
        </w:r>
        <w:r w:rsidR="00790AEA">
          <w:rPr>
            <w:webHidden/>
          </w:rPr>
          <w:fldChar w:fldCharType="end"/>
        </w:r>
      </w:hyperlink>
    </w:p>
    <w:p w:rsidR="00177AD9" w:rsidRPr="0076273B" w:rsidRDefault="00537976" w:rsidP="00767D7C">
      <w:pPr>
        <w:pStyle w:val="TableMatiere"/>
      </w:pPr>
      <w:r>
        <w:fldChar w:fldCharType="end"/>
      </w:r>
    </w:p>
    <w:p w:rsidR="00BC2245" w:rsidRPr="00F77615" w:rsidRDefault="00BC2245" w:rsidP="00465049"/>
    <w:p w:rsidR="00BC2245" w:rsidRPr="00F77615" w:rsidRDefault="00BC2245" w:rsidP="00465049">
      <w:pPr>
        <w:sectPr w:rsidR="00BC2245" w:rsidRPr="00F77615" w:rsidSect="00BB68BC">
          <w:type w:val="evenPage"/>
          <w:pgSz w:w="11906" w:h="16838" w:code="9"/>
          <w:pgMar w:top="1418" w:right="1418" w:bottom="1418" w:left="1418" w:header="851" w:footer="567" w:gutter="0"/>
          <w:pgNumType w:fmt="lowerRoman"/>
          <w:cols w:space="720"/>
          <w:docGrid w:linePitch="326"/>
        </w:sectPr>
      </w:pPr>
    </w:p>
    <w:p w:rsidR="003D5949" w:rsidRPr="00BB68BC" w:rsidRDefault="003D5949" w:rsidP="00874EE7">
      <w:pPr>
        <w:pStyle w:val="Titre1"/>
        <w:numPr>
          <w:ilvl w:val="0"/>
          <w:numId w:val="0"/>
        </w:numPr>
        <w:ind w:left="360"/>
      </w:pPr>
      <w:bookmarkStart w:id="3" w:name="_Toc284593326"/>
      <w:r w:rsidRPr="00BB68BC">
        <w:t>A</w:t>
      </w:r>
      <w:r w:rsidR="00B929C5" w:rsidRPr="00BB68BC">
        <w:t>cknowledgments</w:t>
      </w:r>
      <w:bookmarkEnd w:id="3"/>
    </w:p>
    <w:p w:rsidR="0076273B" w:rsidRDefault="0076273B" w:rsidP="00465049">
      <w:pPr>
        <w:rPr>
          <w:rFonts w:eastAsia="TTFF4BA608t00"/>
        </w:rPr>
      </w:pPr>
    </w:p>
    <w:p w:rsidR="003D5949" w:rsidRPr="0076273B" w:rsidRDefault="003D5949" w:rsidP="00465049">
      <w:pPr>
        <w:rPr>
          <w:rFonts w:eastAsia="TTFF4BA608t00"/>
        </w:rPr>
      </w:pPr>
      <w:r w:rsidRPr="0076273B">
        <w:rPr>
          <w:rFonts w:eastAsia="TTFF4BA608t00"/>
        </w:rPr>
        <w:t>My sincere thanks goes to God almighty through whose inspiration and divine direction made it possible, for me, to accomplish and finally attained this academic level.</w:t>
      </w:r>
    </w:p>
    <w:p w:rsidR="003D5949" w:rsidRPr="0076273B" w:rsidRDefault="003D5949" w:rsidP="00465049">
      <w:pPr>
        <w:rPr>
          <w:rFonts w:eastAsia="TTFF4BA608t00"/>
        </w:rPr>
      </w:pPr>
      <w:r w:rsidRPr="0076273B">
        <w:rPr>
          <w:rFonts w:eastAsia="TTFF4BA608t00"/>
        </w:rPr>
        <w:t>My inestimable appreciation goes to my family members for their moral advice and financial support throughout my study period …</w:t>
      </w:r>
    </w:p>
    <w:p w:rsidR="00BC2245" w:rsidRPr="00F77615" w:rsidRDefault="00BC2245" w:rsidP="00465049"/>
    <w:p w:rsidR="00BC2245" w:rsidRPr="00F77615" w:rsidRDefault="00BC2245" w:rsidP="00465049">
      <w:pPr>
        <w:sectPr w:rsidR="00BC2245" w:rsidRPr="00F77615" w:rsidSect="00BB68BC">
          <w:headerReference w:type="default" r:id="rId13"/>
          <w:footerReference w:type="default" r:id="rId14"/>
          <w:headerReference w:type="first" r:id="rId15"/>
          <w:type w:val="oddPage"/>
          <w:pgSz w:w="11906" w:h="16838" w:code="9"/>
          <w:pgMar w:top="1418" w:right="1418" w:bottom="1418" w:left="1418" w:header="851" w:footer="567" w:gutter="0"/>
          <w:pgNumType w:fmt="lowerRoman"/>
          <w:cols w:space="720"/>
          <w:docGrid w:linePitch="326"/>
        </w:sectPr>
      </w:pPr>
    </w:p>
    <w:p w:rsidR="00817D38" w:rsidRDefault="00817D38" w:rsidP="00874EE7">
      <w:pPr>
        <w:pStyle w:val="Titre1"/>
        <w:numPr>
          <w:ilvl w:val="0"/>
          <w:numId w:val="0"/>
        </w:numPr>
        <w:ind w:left="360"/>
      </w:pPr>
      <w:bookmarkStart w:id="4" w:name="_Toc284593327"/>
      <w:r w:rsidRPr="00F77615">
        <w:t>A</w:t>
      </w:r>
      <w:r w:rsidR="00B929C5">
        <w:t>bbreviations</w:t>
      </w:r>
      <w:bookmarkEnd w:id="4"/>
    </w:p>
    <w:p w:rsidR="0076273B" w:rsidRPr="0076273B" w:rsidRDefault="0076273B" w:rsidP="0046504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F77615" w:rsidRPr="00F77615" w:rsidTr="00F77615">
        <w:tc>
          <w:tcPr>
            <w:tcW w:w="1668" w:type="dxa"/>
          </w:tcPr>
          <w:p w:rsidR="00F77615" w:rsidRPr="00F77615" w:rsidRDefault="00F77615" w:rsidP="00465049">
            <w:r w:rsidRPr="00F77615">
              <w:t>13C</w:t>
            </w:r>
          </w:p>
        </w:tc>
        <w:tc>
          <w:tcPr>
            <w:tcW w:w="7544" w:type="dxa"/>
          </w:tcPr>
          <w:p w:rsidR="00F77615" w:rsidRPr="00F77615" w:rsidRDefault="00F77615" w:rsidP="00465049">
            <w:r w:rsidRPr="00F77615">
              <w:t>carbon-13</w:t>
            </w:r>
          </w:p>
        </w:tc>
      </w:tr>
      <w:tr w:rsidR="00F77615" w:rsidRPr="00F77615" w:rsidTr="00F77615">
        <w:tc>
          <w:tcPr>
            <w:tcW w:w="1668" w:type="dxa"/>
          </w:tcPr>
          <w:p w:rsidR="00F77615" w:rsidRPr="00F77615" w:rsidRDefault="00F77615" w:rsidP="00465049">
            <w:r w:rsidRPr="00F77615">
              <w:t>ACN</w:t>
            </w:r>
          </w:p>
        </w:tc>
        <w:tc>
          <w:tcPr>
            <w:tcW w:w="7544" w:type="dxa"/>
          </w:tcPr>
          <w:p w:rsidR="00F77615" w:rsidRPr="00F77615" w:rsidRDefault="00F77615" w:rsidP="00465049">
            <w:r w:rsidRPr="00F77615">
              <w:t>Acetonitrile</w:t>
            </w:r>
          </w:p>
        </w:tc>
      </w:tr>
      <w:tr w:rsidR="00F77615" w:rsidRPr="00EC7925" w:rsidTr="00F77615">
        <w:tc>
          <w:tcPr>
            <w:tcW w:w="1668" w:type="dxa"/>
          </w:tcPr>
          <w:p w:rsidR="00F77615" w:rsidRPr="00F77615" w:rsidRDefault="00F77615" w:rsidP="00465049">
            <w:r w:rsidRPr="00F77615">
              <w:t>CHCA</w:t>
            </w:r>
          </w:p>
        </w:tc>
        <w:tc>
          <w:tcPr>
            <w:tcW w:w="7544" w:type="dxa"/>
          </w:tcPr>
          <w:p w:rsidR="00F77615" w:rsidRPr="00F77615" w:rsidRDefault="00F77615" w:rsidP="00465049">
            <w:r w:rsidRPr="00F77615">
              <w:t>α-Cyano-4-hydroxy-cinnamic acid</w:t>
            </w:r>
          </w:p>
        </w:tc>
      </w:tr>
      <w:tr w:rsidR="00F77615" w:rsidRPr="00F77615" w:rsidTr="00F77615">
        <w:tc>
          <w:tcPr>
            <w:tcW w:w="1668" w:type="dxa"/>
          </w:tcPr>
          <w:p w:rsidR="00F77615" w:rsidRPr="00F77615" w:rsidRDefault="00F77615" w:rsidP="00465049">
            <w:r w:rsidRPr="00F77615">
              <w:t>CHO</w:t>
            </w:r>
          </w:p>
        </w:tc>
        <w:tc>
          <w:tcPr>
            <w:tcW w:w="7544" w:type="dxa"/>
          </w:tcPr>
          <w:p w:rsidR="00F77615" w:rsidRPr="00F77615" w:rsidRDefault="00F77615" w:rsidP="00465049">
            <w:r w:rsidRPr="00F77615">
              <w:t>chinese hamster ovary</w:t>
            </w:r>
          </w:p>
        </w:tc>
      </w:tr>
      <w:tr w:rsidR="00F77615" w:rsidRPr="00F77615" w:rsidTr="00F77615">
        <w:tc>
          <w:tcPr>
            <w:tcW w:w="1668" w:type="dxa"/>
          </w:tcPr>
          <w:p w:rsidR="00F77615" w:rsidRPr="00F77615" w:rsidRDefault="00F77615" w:rsidP="00465049">
            <w:r w:rsidRPr="00F77615">
              <w:t>FID</w:t>
            </w:r>
          </w:p>
        </w:tc>
        <w:tc>
          <w:tcPr>
            <w:tcW w:w="7544" w:type="dxa"/>
          </w:tcPr>
          <w:p w:rsidR="00F77615" w:rsidRPr="00F77615" w:rsidRDefault="00F77615" w:rsidP="00465049">
            <w:r w:rsidRPr="00F77615">
              <w:t>flame ionization detector</w:t>
            </w:r>
          </w:p>
        </w:tc>
      </w:tr>
      <w:tr w:rsidR="00F77615" w:rsidRPr="00F77615" w:rsidTr="00F77615">
        <w:tc>
          <w:tcPr>
            <w:tcW w:w="1668" w:type="dxa"/>
          </w:tcPr>
          <w:p w:rsidR="00F77615" w:rsidRPr="00F77615" w:rsidRDefault="00F77615" w:rsidP="00465049">
            <w:r w:rsidRPr="00F77615">
              <w:t>GC</w:t>
            </w:r>
          </w:p>
        </w:tc>
        <w:tc>
          <w:tcPr>
            <w:tcW w:w="7544" w:type="dxa"/>
          </w:tcPr>
          <w:p w:rsidR="00F77615" w:rsidRPr="00F77615" w:rsidRDefault="00F77615" w:rsidP="00465049">
            <w:r w:rsidRPr="00F77615">
              <w:t>gas chromatography</w:t>
            </w:r>
          </w:p>
        </w:tc>
      </w:tr>
      <w:tr w:rsidR="00F77615" w:rsidRPr="00F77615" w:rsidTr="00F77615">
        <w:tc>
          <w:tcPr>
            <w:tcW w:w="1668" w:type="dxa"/>
          </w:tcPr>
          <w:p w:rsidR="00F77615" w:rsidRPr="00F77615" w:rsidRDefault="00F77615" w:rsidP="00465049">
            <w:r w:rsidRPr="00F77615">
              <w:t>GIC</w:t>
            </w:r>
          </w:p>
        </w:tc>
        <w:tc>
          <w:tcPr>
            <w:tcW w:w="7544" w:type="dxa"/>
          </w:tcPr>
          <w:p w:rsidR="00F77615" w:rsidRPr="00F77615" w:rsidRDefault="00F77615" w:rsidP="00465049">
            <w:r w:rsidRPr="00F77615">
              <w:t>graphite intercalated compounds</w:t>
            </w:r>
          </w:p>
        </w:tc>
      </w:tr>
      <w:tr w:rsidR="00F77615" w:rsidRPr="00F77615" w:rsidTr="00F77615">
        <w:tc>
          <w:tcPr>
            <w:tcW w:w="1668" w:type="dxa"/>
          </w:tcPr>
          <w:p w:rsidR="00F77615" w:rsidRPr="00F77615" w:rsidRDefault="00F77615" w:rsidP="00465049">
            <w:r w:rsidRPr="00F77615">
              <w:t>iCHIMIE</w:t>
            </w:r>
          </w:p>
        </w:tc>
        <w:tc>
          <w:tcPr>
            <w:tcW w:w="7544" w:type="dxa"/>
          </w:tcPr>
          <w:p w:rsidR="00F77615" w:rsidRPr="00F77615" w:rsidRDefault="00F77615" w:rsidP="00465049">
            <w:r w:rsidRPr="00F77615">
              <w:t>institute of Chemistry</w:t>
            </w:r>
          </w:p>
        </w:tc>
      </w:tr>
      <w:tr w:rsidR="00F77615" w:rsidRPr="00F77615" w:rsidTr="00F77615">
        <w:tc>
          <w:tcPr>
            <w:tcW w:w="1668" w:type="dxa"/>
          </w:tcPr>
          <w:p w:rsidR="00F77615" w:rsidRPr="00F77615" w:rsidRDefault="00F77615" w:rsidP="00465049">
            <w:r w:rsidRPr="00F77615">
              <w:t>IR</w:t>
            </w:r>
          </w:p>
        </w:tc>
        <w:tc>
          <w:tcPr>
            <w:tcW w:w="7544" w:type="dxa"/>
          </w:tcPr>
          <w:p w:rsidR="00F77615" w:rsidRPr="00F77615" w:rsidRDefault="00F77615" w:rsidP="00465049">
            <w:r w:rsidRPr="00F77615">
              <w:t>infrared spectroscopy</w:t>
            </w:r>
          </w:p>
        </w:tc>
      </w:tr>
      <w:tr w:rsidR="00F77615" w:rsidRPr="00F77615" w:rsidTr="00F77615">
        <w:tc>
          <w:tcPr>
            <w:tcW w:w="1668" w:type="dxa"/>
          </w:tcPr>
          <w:p w:rsidR="00F77615" w:rsidRPr="00F77615" w:rsidRDefault="00F77615" w:rsidP="00465049">
            <w:r w:rsidRPr="00F77615">
              <w:t>KOH</w:t>
            </w:r>
          </w:p>
        </w:tc>
        <w:tc>
          <w:tcPr>
            <w:tcW w:w="7544" w:type="dxa"/>
          </w:tcPr>
          <w:p w:rsidR="00F77615" w:rsidRPr="00F77615" w:rsidRDefault="00F77615" w:rsidP="00465049">
            <w:r w:rsidRPr="00F77615">
              <w:t>potassium hydroxide</w:t>
            </w:r>
          </w:p>
        </w:tc>
      </w:tr>
      <w:tr w:rsidR="00F77615" w:rsidRPr="00F77615" w:rsidTr="00F77615">
        <w:tc>
          <w:tcPr>
            <w:tcW w:w="1668" w:type="dxa"/>
          </w:tcPr>
          <w:p w:rsidR="00F77615" w:rsidRPr="00F77615" w:rsidRDefault="00F77615" w:rsidP="00465049">
            <w:r w:rsidRPr="00F77615">
              <w:t xml:space="preserve">MLR </w:t>
            </w:r>
          </w:p>
        </w:tc>
        <w:tc>
          <w:tcPr>
            <w:tcW w:w="7544" w:type="dxa"/>
          </w:tcPr>
          <w:p w:rsidR="00F77615" w:rsidRPr="00F77615" w:rsidRDefault="00F77615" w:rsidP="00465049">
            <w:r w:rsidRPr="00F77615">
              <w:t>multiple linear regression</w:t>
            </w:r>
          </w:p>
        </w:tc>
      </w:tr>
      <w:tr w:rsidR="00F77615" w:rsidRPr="00F77615" w:rsidTr="00F77615">
        <w:tc>
          <w:tcPr>
            <w:tcW w:w="1668" w:type="dxa"/>
          </w:tcPr>
          <w:p w:rsidR="00F77615" w:rsidRPr="00F77615" w:rsidRDefault="00F77615" w:rsidP="00465049">
            <w:r w:rsidRPr="00F77615">
              <w:t>MS</w:t>
            </w:r>
          </w:p>
        </w:tc>
        <w:tc>
          <w:tcPr>
            <w:tcW w:w="7544" w:type="dxa"/>
          </w:tcPr>
          <w:p w:rsidR="00F77615" w:rsidRPr="00F77615" w:rsidRDefault="00F77615" w:rsidP="00465049">
            <w:r w:rsidRPr="00F77615">
              <w:t>mass spectroscopy</w:t>
            </w:r>
          </w:p>
        </w:tc>
      </w:tr>
      <w:tr w:rsidR="00F77615" w:rsidRPr="00F77615" w:rsidTr="00F77615">
        <w:tc>
          <w:tcPr>
            <w:tcW w:w="1668" w:type="dxa"/>
          </w:tcPr>
          <w:p w:rsidR="00F77615" w:rsidRPr="00F77615" w:rsidRDefault="00F77615" w:rsidP="00465049">
            <w:r w:rsidRPr="00F77615">
              <w:t>TFA</w:t>
            </w:r>
          </w:p>
        </w:tc>
        <w:tc>
          <w:tcPr>
            <w:tcW w:w="7544" w:type="dxa"/>
          </w:tcPr>
          <w:p w:rsidR="00F77615" w:rsidRPr="00F77615" w:rsidRDefault="00F77615" w:rsidP="00465049">
            <w:r>
              <w:t>t</w:t>
            </w:r>
            <w:r w:rsidRPr="00F77615">
              <w:t>rifluoroacetic acid</w:t>
            </w:r>
          </w:p>
        </w:tc>
      </w:tr>
      <w:tr w:rsidR="00F77615" w:rsidRPr="00F77615" w:rsidTr="00F77615">
        <w:tc>
          <w:tcPr>
            <w:tcW w:w="1668" w:type="dxa"/>
          </w:tcPr>
          <w:p w:rsidR="00F77615" w:rsidRPr="00F77615" w:rsidRDefault="00F77615" w:rsidP="00465049">
            <w:r w:rsidRPr="00F77615">
              <w:t>THF</w:t>
            </w:r>
          </w:p>
        </w:tc>
        <w:tc>
          <w:tcPr>
            <w:tcW w:w="7544" w:type="dxa"/>
          </w:tcPr>
          <w:p w:rsidR="00F77615" w:rsidRPr="00F77615" w:rsidRDefault="00B92D12" w:rsidP="00465049">
            <w:r w:rsidRPr="00F77615">
              <w:t>T</w:t>
            </w:r>
            <w:r w:rsidR="00F77615" w:rsidRPr="00F77615">
              <w:t>etrahydrofuran</w:t>
            </w:r>
          </w:p>
        </w:tc>
      </w:tr>
    </w:tbl>
    <w:p w:rsidR="00817D38" w:rsidRPr="00F77615" w:rsidRDefault="00817D38" w:rsidP="00465049"/>
    <w:p w:rsidR="00465049" w:rsidRDefault="00465049">
      <w:pPr>
        <w:autoSpaceDE/>
        <w:autoSpaceDN/>
        <w:adjustRightInd/>
        <w:spacing w:after="0"/>
        <w:jc w:val="left"/>
      </w:pPr>
      <w:r>
        <w:br w:type="page"/>
      </w:r>
    </w:p>
    <w:p w:rsidR="003D5949" w:rsidRPr="00F77615" w:rsidRDefault="003D5949" w:rsidP="00874EE7">
      <w:pPr>
        <w:pStyle w:val="Titre1"/>
        <w:numPr>
          <w:ilvl w:val="0"/>
          <w:numId w:val="0"/>
        </w:numPr>
        <w:ind w:left="360"/>
      </w:pPr>
      <w:bookmarkStart w:id="5" w:name="_Toc284593328"/>
      <w:r w:rsidRPr="00F77615">
        <w:t>A</w:t>
      </w:r>
      <w:r w:rsidR="0076273B">
        <w:t>b</w:t>
      </w:r>
      <w:r w:rsidR="00B929C5">
        <w:t>stract</w:t>
      </w:r>
      <w:bookmarkEnd w:id="5"/>
    </w:p>
    <w:p w:rsidR="0076273B" w:rsidRDefault="0076273B" w:rsidP="00465049"/>
    <w:p w:rsidR="00FC0CDA" w:rsidRPr="00B03238" w:rsidRDefault="000050FC" w:rsidP="00465049">
      <w:pPr>
        <w:rPr>
          <w:lang w:val="fr-CH"/>
        </w:rPr>
      </w:pPr>
      <w:r w:rsidRPr="00465049">
        <w:t xml:space="preserve">Lorem ipsum dolor sit amet, consectetuer adipiscing elit. Sed non risus. Suspendisse lectus tortor, dignissim sit amet, adipiscing nec, ultricies sed, dolor. </w:t>
      </w:r>
      <w:r w:rsidRPr="008A52A9">
        <w:t>Cras elementum ultrices diam. Maecenas ligula massa, varius a, semper congue, euismod non, mi. Proin porttitor, orci nec nonummy molestie, enim est eleifend mi, non fermentum diam n</w:t>
      </w:r>
      <w:r w:rsidR="00FC0CDA" w:rsidRPr="008A52A9">
        <w:t xml:space="preserve">isl sit amet erat. </w:t>
      </w:r>
      <w:r w:rsidR="00FC0CDA" w:rsidRPr="00B03238">
        <w:rPr>
          <w:lang w:val="fr-CH"/>
        </w:rPr>
        <w:t>Duis semper.</w:t>
      </w:r>
    </w:p>
    <w:p w:rsidR="00FC0CDA" w:rsidRPr="00B03238" w:rsidRDefault="000050FC" w:rsidP="00465049">
      <w:pPr>
        <w:rPr>
          <w:lang w:val="fr-CH"/>
        </w:rPr>
      </w:pPr>
      <w:r w:rsidRPr="00B03238">
        <w:rPr>
          <w:lang w:val="fr-CH"/>
        </w:rPr>
        <w:t>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 Lorem ipsum dolor sit amet</w:t>
      </w:r>
      <w:r w:rsidR="00FC0CDA" w:rsidRPr="00B03238">
        <w:rPr>
          <w:lang w:val="fr-CH"/>
        </w:rPr>
        <w:t>, consectetuer adipiscing elit.</w:t>
      </w:r>
    </w:p>
    <w:p w:rsidR="000050FC" w:rsidRPr="00B03238" w:rsidRDefault="000050FC" w:rsidP="00465049">
      <w:pPr>
        <w:rPr>
          <w:lang w:val="fr-CH"/>
        </w:rPr>
      </w:pPr>
      <w:r w:rsidRPr="00B03238">
        <w:rPr>
          <w:lang w:val="fr-CH"/>
        </w:rPr>
        <w:t xml:space="preserve">Sed non risus. Suspendisse lectus tortor, dignissim sit amet, adipiscing nec, ultricies sed, dolor. </w:t>
      </w:r>
      <w:r w:rsidRPr="0049599F">
        <w:rPr>
          <w:lang w:val="fr-CH"/>
        </w:rPr>
        <w:t xml:space="preserve">Cras elementum ultrices diam. Maecenas ligula massa, varius a, semper congue, euismod non, mi. Proin porttitor, orci nec nonummy molestie, enim est eleifend mi, non fermentum diam nisl sit amet erat. </w:t>
      </w:r>
      <w:r w:rsidRPr="00B03238">
        <w:rPr>
          <w:lang w:val="fr-CH"/>
        </w:rPr>
        <w:t>Duis semper. 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w:t>
      </w:r>
    </w:p>
    <w:p w:rsidR="003D5949" w:rsidRPr="00B03238" w:rsidRDefault="003D5949" w:rsidP="00465049">
      <w:pPr>
        <w:rPr>
          <w:rFonts w:eastAsia="TTFF4BA608t00"/>
          <w:lang w:val="fr-CH" w:eastAsia="fr-CH"/>
        </w:rPr>
      </w:pPr>
    </w:p>
    <w:p w:rsidR="003D5949" w:rsidRPr="00F77615" w:rsidRDefault="003D5949" w:rsidP="00465049">
      <w:pPr>
        <w:rPr>
          <w:rFonts w:eastAsia="TTFF4BA608t00"/>
          <w:lang w:eastAsia="fr-CH"/>
        </w:rPr>
      </w:pPr>
      <w:r w:rsidRPr="00F77615">
        <w:rPr>
          <w:rFonts w:eastAsia="TTFF4BA608t00"/>
          <w:u w:val="single"/>
          <w:lang w:eastAsia="fr-CH"/>
        </w:rPr>
        <w:t xml:space="preserve">Key </w:t>
      </w:r>
      <w:r w:rsidR="00FC0CDA" w:rsidRPr="00F77615">
        <w:rPr>
          <w:rFonts w:eastAsia="TTFF4BA608t00"/>
          <w:u w:val="single"/>
          <w:lang w:eastAsia="fr-CH"/>
        </w:rPr>
        <w:t>Words</w:t>
      </w:r>
      <w:r w:rsidR="00FC0CDA" w:rsidRPr="00F77615">
        <w:rPr>
          <w:rFonts w:eastAsia="TTFF4BA608t00"/>
          <w:lang w:eastAsia="fr-CH"/>
        </w:rPr>
        <w:t>:</w:t>
      </w:r>
      <w:r w:rsidR="00E02EC9" w:rsidRPr="00F77615">
        <w:rPr>
          <w:rFonts w:eastAsia="TTFF4BA608t00"/>
          <w:lang w:eastAsia="fr-CH"/>
        </w:rPr>
        <w:tab/>
      </w:r>
      <w:sdt>
        <w:sdtPr>
          <w:rPr>
            <w:rFonts w:eastAsia="TTFF4BA608t00"/>
            <w:lang w:eastAsia="fr-CH"/>
          </w:rPr>
          <w:alias w:val="Mots clés "/>
          <w:tag w:val=""/>
          <w:id w:val="-1601632757"/>
          <w:placeholder>
            <w:docPart w:val="D870DF23FD054BB6B2ED7F046DBE0753"/>
          </w:placeholder>
          <w:dataBinding w:prefixMappings="xmlns:ns0='http://purl.org/dc/elements/1.1/' xmlns:ns1='http://schemas.openxmlformats.org/package/2006/metadata/core-properties' " w:xpath="/ns1:coreProperties[1]/ns1:keywords[1]" w:storeItemID="{6C3C8BC8-F283-45AE-878A-BAB7291924A1}"/>
          <w:text/>
        </w:sdtPr>
        <w:sdtEndPr/>
        <w:sdtContent>
          <w:r w:rsidR="00FC0CDA" w:rsidRPr="00F77615">
            <w:rPr>
              <w:rFonts w:eastAsia="TTFF4BA608t00"/>
              <w:lang w:eastAsia="fr-CH"/>
            </w:rPr>
            <w:t>Fermentum</w:t>
          </w:r>
          <w:r w:rsidR="000050FC" w:rsidRPr="00F77615">
            <w:rPr>
              <w:rFonts w:eastAsia="TTFF4BA608t00"/>
              <w:lang w:eastAsia="fr-CH"/>
            </w:rPr>
            <w:t xml:space="preserve">, </w:t>
          </w:r>
          <w:r w:rsidR="00FC0CDA" w:rsidRPr="00F77615">
            <w:rPr>
              <w:rFonts w:eastAsia="TTFF4BA608t00"/>
              <w:lang w:eastAsia="fr-CH"/>
            </w:rPr>
            <w:t>adipiscing, scelerisque, elementum, pellentesque, hendrerit, risus, tortor, dignissim, eleifend, blaendit, mauris.</w:t>
          </w:r>
        </w:sdtContent>
      </w:sdt>
    </w:p>
    <w:p w:rsidR="003D5949" w:rsidRPr="00F77615" w:rsidRDefault="003D5949" w:rsidP="00465049">
      <w:pPr>
        <w:sectPr w:rsidR="003D5949" w:rsidRPr="00F77615" w:rsidSect="00BB68BC">
          <w:headerReference w:type="default" r:id="rId16"/>
          <w:type w:val="oddPage"/>
          <w:pgSz w:w="11906" w:h="16838" w:code="9"/>
          <w:pgMar w:top="1418" w:right="1418" w:bottom="1418" w:left="1418" w:header="851" w:footer="567" w:gutter="0"/>
          <w:pgNumType w:fmt="lowerRoman"/>
          <w:cols w:space="720"/>
          <w:docGrid w:linePitch="326"/>
        </w:sectPr>
      </w:pPr>
    </w:p>
    <w:p w:rsidR="00545737" w:rsidRPr="001443DE" w:rsidRDefault="00545737" w:rsidP="00767D7C">
      <w:pPr>
        <w:pStyle w:val="Titre1"/>
      </w:pPr>
      <w:bookmarkStart w:id="6" w:name="_Toc284593329"/>
      <w:r w:rsidRPr="001443DE">
        <w:t>Introduction</w:t>
      </w:r>
      <w:bookmarkEnd w:id="6"/>
    </w:p>
    <w:p w:rsidR="001443DE" w:rsidRDefault="001443DE" w:rsidP="00465049"/>
    <w:p w:rsidR="00216D9D" w:rsidRPr="00F77615" w:rsidRDefault="00216D9D"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B03238">
        <w:rPr>
          <w:lang w:val="fr-CH"/>
        </w:rPr>
        <w:t xml:space="preserve">Duis semper. Duis arcu massa, scelerisque vitae, consequat in, pretium a, enim. Pellentesque congue. </w:t>
      </w:r>
      <w:r w:rsidRPr="00F77615">
        <w:t>Ut in risus volutpat libero pharetra tempor.</w:t>
      </w:r>
    </w:p>
    <w:p w:rsidR="00545737" w:rsidRPr="00767D7C" w:rsidRDefault="00545737" w:rsidP="00767D7C">
      <w:pPr>
        <w:pStyle w:val="Titre2"/>
      </w:pPr>
      <w:bookmarkStart w:id="7" w:name="_Toc284593330"/>
      <w:r w:rsidRPr="00767D7C">
        <w:t>Aim of Study</w:t>
      </w:r>
      <w:bookmarkEnd w:id="7"/>
    </w:p>
    <w:p w:rsidR="00216D9D" w:rsidRPr="0049599F" w:rsidRDefault="00216D9D" w:rsidP="00465049">
      <w:pPr>
        <w:rPr>
          <w:lang w:val="fr-CH"/>
        </w:rPr>
      </w:pPr>
      <w:r w:rsidRPr="001443DE">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545737" w:rsidRPr="001443DE" w:rsidRDefault="00545737" w:rsidP="00767D7C">
      <w:pPr>
        <w:pStyle w:val="Titre2"/>
      </w:pPr>
      <w:bookmarkStart w:id="8" w:name="_Toc284593331"/>
      <w:r w:rsidRPr="001443DE">
        <w:t>Scope and Limitation of Study</w:t>
      </w:r>
      <w:bookmarkEnd w:id="8"/>
    </w:p>
    <w:p w:rsidR="00216D9D" w:rsidRPr="0049599F" w:rsidRDefault="00216D9D" w:rsidP="00465049">
      <w:pPr>
        <w:rPr>
          <w:lang w:val="fr-CH"/>
        </w:rPr>
      </w:pPr>
      <w:r w:rsidRPr="001443DE">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F85705" w:rsidRPr="0049599F" w:rsidRDefault="00477CFB" w:rsidP="00465049">
      <w:pPr>
        <w:rPr>
          <w:lang w:val="fr-CH"/>
        </w:rPr>
      </w:pPr>
      <w:r w:rsidRPr="001443DE">
        <w:fldChar w:fldCharType="begin"/>
      </w:r>
      <w:r w:rsidRPr="0049599F">
        <w:rPr>
          <w:lang w:val="fr-CH"/>
        </w:rPr>
        <w:instrText xml:space="preserve"> ADDIN EN.REFLIST </w:instrText>
      </w:r>
      <w:r w:rsidRPr="001443DE">
        <w:fldChar w:fldCharType="end"/>
      </w:r>
    </w:p>
    <w:p w:rsidR="00177AD9" w:rsidRPr="0049599F" w:rsidRDefault="00177AD9" w:rsidP="00465049">
      <w:pPr>
        <w:rPr>
          <w:lang w:val="fr-CH"/>
        </w:rPr>
      </w:pPr>
    </w:p>
    <w:p w:rsidR="00177AD9" w:rsidRPr="0049599F" w:rsidRDefault="00177AD9" w:rsidP="00465049">
      <w:pPr>
        <w:rPr>
          <w:lang w:val="fr-CH"/>
        </w:rPr>
        <w:sectPr w:rsidR="00177AD9" w:rsidRPr="0049599F" w:rsidSect="00BB68BC">
          <w:footerReference w:type="default" r:id="rId17"/>
          <w:type w:val="oddPage"/>
          <w:pgSz w:w="11906" w:h="16838" w:code="9"/>
          <w:pgMar w:top="1418" w:right="1418" w:bottom="1418" w:left="1418" w:header="851" w:footer="567" w:gutter="0"/>
          <w:pgNumType w:start="1"/>
          <w:cols w:space="720"/>
          <w:docGrid w:linePitch="326"/>
        </w:sectPr>
      </w:pPr>
    </w:p>
    <w:p w:rsidR="009D78F2" w:rsidRPr="00537976" w:rsidRDefault="009D78F2" w:rsidP="00767D7C">
      <w:pPr>
        <w:pStyle w:val="Titre1"/>
      </w:pPr>
      <w:bookmarkStart w:id="9" w:name="_Toc284593332"/>
      <w:r w:rsidRPr="00537976">
        <w:t>Literature Review</w:t>
      </w:r>
      <w:r w:rsidR="00E15AF1" w:rsidRPr="00537976">
        <w:t xml:space="preserve"> and Research Proposal</w:t>
      </w:r>
      <w:bookmarkEnd w:id="9"/>
    </w:p>
    <w:p w:rsidR="001443DE" w:rsidRDefault="001443DE" w:rsidP="00465049"/>
    <w:p w:rsidR="009D78F2" w:rsidRPr="008A52A9" w:rsidRDefault="009D78F2" w:rsidP="00465049">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8A52A9">
        <w:t>Ut in risus volutpat liberGeneral</w:t>
      </w:r>
    </w:p>
    <w:p w:rsidR="009D78F2" w:rsidRPr="0049599F" w:rsidRDefault="009D78F2" w:rsidP="00465049">
      <w:pPr>
        <w:rPr>
          <w:lang w:val="fr-CH"/>
        </w:rPr>
      </w:pPr>
      <w:r w:rsidRPr="008A52A9">
        <w:t xml:space="preserve">Lorem ipsum dolor sit amet, consectetuer adipiscing elit. </w:t>
      </w:r>
      <w:r w:rsidRPr="0049599F">
        <w:rPr>
          <w:lang w:val="fr-CH"/>
        </w:rPr>
        <w:t>Sed non risus. Suspendisse lectus tortor, dignissim sit amet, adipiscing</w:t>
      </w:r>
    </w:p>
    <w:p w:rsidR="00537976" w:rsidRPr="00D22117" w:rsidRDefault="00537976" w:rsidP="00767D7C">
      <w:pPr>
        <w:pStyle w:val="Titre2"/>
      </w:pPr>
      <w:bookmarkStart w:id="10" w:name="_Toc284593333"/>
      <w:r w:rsidRPr="00767D7C">
        <w:t>State</w:t>
      </w:r>
      <w:r>
        <w:t xml:space="preserve"> of the art</w:t>
      </w:r>
      <w:bookmarkEnd w:id="10"/>
    </w:p>
    <w:p w:rsidR="009D78F2" w:rsidRPr="00F77615" w:rsidRDefault="009D78F2" w:rsidP="00465049">
      <w:r w:rsidRPr="00F77615">
        <w:t xml:space="preserve">Lorem ipsum dolor sit amet, consectetuer adipiscing elit. Sed non risus. Suspendisse lectus tortor, dignissim sit amet, adipiscing Cras elementum ultrices diam. </w:t>
      </w:r>
      <w:r w:rsidRPr="0049599F">
        <w:rPr>
          <w:lang w:val="fr-CH"/>
        </w:rPr>
        <w:t>Maecenas ligula massa, varius a, semper congue, euismod non, mi. Proin porttitor, orci nec nonummy molestie, enim est eleifend mi, non fermentum diam nisl sit amet erat. Duis semper. Duis arcu massa, scelerisque vitae, consequat</w:t>
      </w:r>
      <w:r w:rsidR="0043551D">
        <w:rPr>
          <w:rStyle w:val="Appelnotedebasdep"/>
        </w:rPr>
        <w:footnoteReference w:id="1"/>
      </w:r>
      <w:r w:rsidRPr="0049599F">
        <w:rPr>
          <w:lang w:val="fr-CH"/>
        </w:rPr>
        <w:t xml:space="preserve"> in, pretium a, enim. Pellentesque congue. </w:t>
      </w:r>
      <w:r w:rsidRPr="00F77615">
        <w:t>Ut in risus volutpat</w:t>
      </w:r>
    </w:p>
    <w:p w:rsidR="009D78F2" w:rsidRPr="00767D7C" w:rsidRDefault="00AC6296" w:rsidP="00767D7C">
      <w:pPr>
        <w:pStyle w:val="Titre3"/>
      </w:pPr>
      <w:bookmarkStart w:id="11" w:name="_Toc284593334"/>
      <w:r w:rsidRPr="00767D7C">
        <w:t>Patent law</w:t>
      </w:r>
      <w:bookmarkEnd w:id="11"/>
    </w:p>
    <w:p w:rsidR="00E5198A" w:rsidRPr="00F77615" w:rsidRDefault="00AC6296" w:rsidP="00465049">
      <w:r w:rsidRPr="00F77615">
        <w:t xml:space="preserve">Lorem ipsum dolor sit amet, consectetuer adipiscing elit. Sed non risus. Suspendisse lectus tortor, dignissim sit amet, adipiscing Cras elementum ultrices diam. </w:t>
      </w:r>
      <w:r w:rsidRPr="0049599F">
        <w:rPr>
          <w:lang w:val="fr-CH"/>
        </w:rPr>
        <w:t>Maecenas ligula massa, varius a, semper congue, euismod non, mi. Proin porttitor, orci nec nonummy molestie, enim est eleifend mi, non fermentum diam nisl sit amet erat. Duis semper. Duis arcu massa, scelerisque Lorem ipsum dolor sit amet, consectetuer adipiscing elit. Sed non risus. Suspendisse lectus tortor, dignissim</w:t>
      </w:r>
      <w:r w:rsidR="0043551D">
        <w:rPr>
          <w:rStyle w:val="Appelnotedebasdep"/>
        </w:rPr>
        <w:footnoteReference w:id="2"/>
      </w:r>
      <w:r w:rsidRPr="0049599F">
        <w:rPr>
          <w:lang w:val="fr-CH"/>
        </w:rPr>
        <w:t xml:space="preserve"> sit amet, adipiscing Cras elementum ultrices diam. Maecenas ligula massa, varius a, semper congue, euismod non, mi. Proin porttitor, orci nec nonummy molestie, enim est eleifend mi, non fermentum diam nisl sit amet erat. </w:t>
      </w:r>
      <w:r w:rsidRPr="008A52A9">
        <w:rPr>
          <w:lang w:val="fr-CH"/>
        </w:rPr>
        <w:t xml:space="preserve">Duis semper. </w:t>
      </w:r>
      <w:r w:rsidRPr="00F77615">
        <w:t>Duis arcu massa, scelerisque</w:t>
      </w:r>
    </w:p>
    <w:p w:rsidR="004F130F" w:rsidRDefault="004F130F" w:rsidP="00767D7C">
      <w:pPr>
        <w:pStyle w:val="Titre1"/>
        <w:sectPr w:rsidR="004F130F" w:rsidSect="00BB68BC">
          <w:headerReference w:type="first" r:id="rId18"/>
          <w:type w:val="oddPage"/>
          <w:pgSz w:w="11906" w:h="16838" w:code="9"/>
          <w:pgMar w:top="1418" w:right="1418" w:bottom="1418" w:left="1418" w:header="851" w:footer="567" w:gutter="0"/>
          <w:cols w:space="720"/>
          <w:docGrid w:linePitch="326"/>
        </w:sectPr>
      </w:pPr>
    </w:p>
    <w:p w:rsidR="00BC2245" w:rsidRPr="00F77615" w:rsidRDefault="00E15AF1" w:rsidP="00767D7C">
      <w:pPr>
        <w:pStyle w:val="Titre1"/>
      </w:pPr>
      <w:bookmarkStart w:id="12" w:name="_Toc284593335"/>
      <w:r>
        <w:t>Result</w:t>
      </w:r>
      <w:r w:rsidR="0067634A">
        <w:t>s</w:t>
      </w:r>
      <w:bookmarkEnd w:id="12"/>
    </w:p>
    <w:p w:rsidR="001443DE" w:rsidRDefault="001443DE" w:rsidP="00465049"/>
    <w:p w:rsidR="00BC2245" w:rsidRPr="00F77615" w:rsidRDefault="00BC2245"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F77615">
        <w:t>Ut in risus volutpat libero pharetra tempor.</w:t>
      </w:r>
    </w:p>
    <w:p w:rsidR="00BC2245" w:rsidRPr="00F77615" w:rsidRDefault="009D78F2" w:rsidP="00767D7C">
      <w:pPr>
        <w:pStyle w:val="Titre2"/>
      </w:pPr>
      <w:bookmarkStart w:id="13" w:name="_Toc284593336"/>
      <w:r w:rsidRPr="00F77615">
        <w:t>Materials</w:t>
      </w:r>
      <w:bookmarkEnd w:id="13"/>
    </w:p>
    <w:p w:rsidR="00BC2245" w:rsidRPr="0049599F" w:rsidRDefault="00BC2245" w:rsidP="00465049">
      <w:pPr>
        <w:rPr>
          <w:lang w:val="fr-CH" w:eastAsia="en-US"/>
        </w:rPr>
      </w:pPr>
      <w:r w:rsidRPr="00F77615">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BC2245" w:rsidRPr="00F77615" w:rsidRDefault="009D78F2" w:rsidP="00767D7C">
      <w:pPr>
        <w:pStyle w:val="Titre2"/>
      </w:pPr>
      <w:bookmarkStart w:id="14" w:name="_Toc284593337"/>
      <w:r w:rsidRPr="00F77615">
        <w:t>Products</w:t>
      </w:r>
      <w:bookmarkEnd w:id="14"/>
    </w:p>
    <w:p w:rsidR="00BC2245" w:rsidRPr="0049599F" w:rsidRDefault="00BC2245" w:rsidP="00465049">
      <w:pPr>
        <w:rPr>
          <w:lang w:val="fr-CH"/>
        </w:rPr>
      </w:pPr>
      <w:r w:rsidRPr="00F77615">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4F130F" w:rsidRPr="0049599F" w:rsidRDefault="004F130F" w:rsidP="00767D7C">
      <w:pPr>
        <w:pStyle w:val="Titre1"/>
        <w:rPr>
          <w:lang w:val="fr-CH"/>
        </w:rPr>
        <w:sectPr w:rsidR="004F130F" w:rsidRPr="0049599F" w:rsidSect="00BB68BC">
          <w:type w:val="oddPage"/>
          <w:pgSz w:w="11906" w:h="16838" w:code="9"/>
          <w:pgMar w:top="1418" w:right="1418" w:bottom="1418" w:left="1418" w:header="851" w:footer="567" w:gutter="0"/>
          <w:cols w:space="720"/>
          <w:docGrid w:linePitch="326"/>
        </w:sectPr>
      </w:pPr>
    </w:p>
    <w:p w:rsidR="00B92D12" w:rsidRDefault="00E15AF1" w:rsidP="00767D7C">
      <w:pPr>
        <w:pStyle w:val="Titre1"/>
      </w:pPr>
      <w:bookmarkStart w:id="15" w:name="_Toc284593338"/>
      <w:r>
        <w:t>Discussion</w:t>
      </w:r>
      <w:bookmarkEnd w:id="15"/>
    </w:p>
    <w:p w:rsidR="00E15AF1" w:rsidRPr="00E15AF1" w:rsidRDefault="00E15AF1" w:rsidP="00465049">
      <w:pPr>
        <w:rPr>
          <w:lang w:eastAsia="en-US"/>
        </w:rPr>
      </w:pPr>
    </w:p>
    <w:p w:rsidR="004F130F" w:rsidRDefault="004F130F" w:rsidP="00767D7C">
      <w:pPr>
        <w:pStyle w:val="Titre1"/>
        <w:sectPr w:rsidR="004F130F" w:rsidSect="00BB68BC">
          <w:type w:val="oddPage"/>
          <w:pgSz w:w="11906" w:h="16838" w:code="9"/>
          <w:pgMar w:top="1418" w:right="1418" w:bottom="1418" w:left="1418" w:header="851" w:footer="567" w:gutter="0"/>
          <w:cols w:space="720"/>
          <w:docGrid w:linePitch="326"/>
        </w:sectPr>
      </w:pPr>
    </w:p>
    <w:p w:rsidR="00AC6296" w:rsidRDefault="00E15AF1" w:rsidP="00767D7C">
      <w:pPr>
        <w:pStyle w:val="Titre1"/>
      </w:pPr>
      <w:bookmarkStart w:id="16" w:name="_Toc284593339"/>
      <w:r>
        <w:t>Experimental Part</w:t>
      </w:r>
      <w:bookmarkEnd w:id="16"/>
    </w:p>
    <w:p w:rsidR="001443DE" w:rsidRDefault="001443DE" w:rsidP="00465049"/>
    <w:p w:rsidR="005E03A2" w:rsidRPr="00F77615" w:rsidRDefault="005E03A2"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F77615">
        <w:t>Ut in risus volutpat libero pharetra tempor.</w:t>
      </w:r>
    </w:p>
    <w:p w:rsidR="005E03A2" w:rsidRPr="005E03A2" w:rsidRDefault="005E03A2" w:rsidP="00465049">
      <w:pPr>
        <w:rPr>
          <w:lang w:eastAsia="en-US"/>
        </w:rPr>
      </w:pPr>
    </w:p>
    <w:p w:rsidR="00E15AF1" w:rsidRDefault="00E15AF1" w:rsidP="00767D7C">
      <w:pPr>
        <w:pStyle w:val="Titre1"/>
        <w:sectPr w:rsidR="00E15AF1" w:rsidSect="00BB68BC">
          <w:type w:val="oddPage"/>
          <w:pgSz w:w="11906" w:h="16838" w:code="9"/>
          <w:pgMar w:top="1418" w:right="1418" w:bottom="1418" w:left="1418" w:header="851" w:footer="567" w:gutter="0"/>
          <w:cols w:space="720"/>
          <w:docGrid w:linePitch="326"/>
        </w:sectPr>
      </w:pPr>
    </w:p>
    <w:p w:rsidR="00AC6296" w:rsidRDefault="00AC6296" w:rsidP="00767D7C">
      <w:pPr>
        <w:pStyle w:val="Titre1"/>
      </w:pPr>
      <w:bookmarkStart w:id="17" w:name="_Toc284593340"/>
      <w:r>
        <w:t>Conclusion</w:t>
      </w:r>
      <w:bookmarkEnd w:id="17"/>
    </w:p>
    <w:p w:rsidR="001443DE" w:rsidRDefault="001443DE" w:rsidP="00465049"/>
    <w:p w:rsidR="005E03A2" w:rsidRPr="00F77615" w:rsidRDefault="005E03A2"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F77615">
        <w:t>Ut in risus volutpat libero pharetra tempor.</w:t>
      </w:r>
    </w:p>
    <w:p w:rsidR="005E03A2" w:rsidRDefault="005E03A2" w:rsidP="00465049">
      <w:pPr>
        <w:rPr>
          <w:lang w:eastAsia="en-US"/>
        </w:rPr>
      </w:pPr>
    </w:p>
    <w:p w:rsidR="005E03A2" w:rsidRDefault="005E03A2" w:rsidP="00465049">
      <w:pPr>
        <w:rPr>
          <w:lang w:eastAsia="en-US"/>
        </w:rPr>
      </w:pPr>
    </w:p>
    <w:p w:rsidR="0067634A" w:rsidRDefault="0067634A" w:rsidP="00465049">
      <w:pPr>
        <w:rPr>
          <w:lang w:eastAsia="en-US"/>
        </w:rPr>
      </w:pPr>
      <w:r>
        <w:rPr>
          <w:lang w:eastAsia="en-US"/>
        </w:rPr>
        <w:t>Sion, February 15, 2011.</w:t>
      </w:r>
    </w:p>
    <w:p w:rsidR="0067634A" w:rsidRDefault="0067634A" w:rsidP="00465049">
      <w:pPr>
        <w:rPr>
          <w:lang w:eastAsia="en-US"/>
        </w:rPr>
      </w:pPr>
    </w:p>
    <w:p w:rsidR="0067634A" w:rsidRDefault="0067634A" w:rsidP="00465049">
      <w:pPr>
        <w:rPr>
          <w:lang w:eastAsia="en-US"/>
        </w:rPr>
      </w:pPr>
    </w:p>
    <w:p w:rsidR="0067634A" w:rsidRDefault="0067634A" w:rsidP="00465049">
      <w:pPr>
        <w:rPr>
          <w:lang w:eastAsia="en-US"/>
        </w:rPr>
      </w:pPr>
      <w:r>
        <w:rPr>
          <w:lang w:eastAsia="en-US"/>
        </w:rPr>
        <w:t>Jean-Martin Denis</w:t>
      </w:r>
    </w:p>
    <w:p w:rsidR="0067634A" w:rsidRDefault="0067634A" w:rsidP="00465049">
      <w:pPr>
        <w:rPr>
          <w:lang w:eastAsia="en-US"/>
        </w:rPr>
      </w:pPr>
    </w:p>
    <w:p w:rsidR="00C9153A" w:rsidRDefault="00C9153A" w:rsidP="00465049">
      <w:pPr>
        <w:sectPr w:rsidR="00C9153A" w:rsidSect="00BB68BC">
          <w:type w:val="oddPage"/>
          <w:pgSz w:w="11906" w:h="16838" w:code="9"/>
          <w:pgMar w:top="1418" w:right="1418" w:bottom="1418" w:left="1418" w:header="851" w:footer="567" w:gutter="0"/>
          <w:cols w:space="720"/>
          <w:docGrid w:linePitch="326"/>
        </w:sectPr>
      </w:pPr>
    </w:p>
    <w:p w:rsidR="00545737" w:rsidRDefault="00545737" w:rsidP="00767D7C">
      <w:pPr>
        <w:pStyle w:val="Titre1"/>
      </w:pPr>
      <w:bookmarkStart w:id="18" w:name="_Toc284593341"/>
      <w:r w:rsidRPr="00F77615">
        <w:t>R</w:t>
      </w:r>
      <w:r w:rsidR="0067634A">
        <w:t>eferences</w:t>
      </w:r>
      <w:bookmarkEnd w:id="18"/>
    </w:p>
    <w:p w:rsidR="001443DE" w:rsidRPr="001443DE" w:rsidRDefault="001443DE" w:rsidP="00465049"/>
    <w:p w:rsidR="00BC2245" w:rsidRPr="00D22117" w:rsidRDefault="00BC2245" w:rsidP="00BB68BC">
      <w:pPr>
        <w:pStyle w:val="Bibliographie"/>
        <w:rPr>
          <w:lang w:val="de-CH"/>
        </w:rPr>
      </w:pPr>
      <w:r w:rsidRPr="00D22117">
        <w:rPr>
          <w:lang w:val="de-CH"/>
        </w:rPr>
        <w:t>W. Meyer, Ber. Dtschn. Chem. Ges. 16, (1883), 1465.</w:t>
      </w:r>
    </w:p>
    <w:p w:rsidR="00BC2245" w:rsidRPr="00F77615" w:rsidRDefault="00BC2245" w:rsidP="00BB68BC">
      <w:pPr>
        <w:pStyle w:val="Bibliographie"/>
      </w:pPr>
      <w:r w:rsidRPr="00F77615">
        <w:t>J. A. Joule and G. F. Smith, Heterocyclic Chemistry, Van Norstrand Reinhold, London, (1972).</w:t>
      </w:r>
    </w:p>
    <w:p w:rsidR="00BC2245" w:rsidRPr="00F77615" w:rsidRDefault="00BC2245" w:rsidP="00BB68BC">
      <w:pPr>
        <w:pStyle w:val="Bibliographie"/>
      </w:pPr>
      <w:r w:rsidRPr="00F77615">
        <w:t>Y. Henry Lew and C. R. Noller, Organic Synthesis; Coll, 4, (1963), 545.</w:t>
      </w:r>
    </w:p>
    <w:p w:rsidR="00BC2245" w:rsidRPr="00BB68BC" w:rsidRDefault="00BC2245" w:rsidP="00BB68BC">
      <w:pPr>
        <w:pStyle w:val="Bibliographie"/>
      </w:pPr>
      <w:r w:rsidRPr="00BB68BC">
        <w:t>Jonathan Swanston, “Thiophene”, Ullmann’s Encyclopedia of Industrial Chemistry,</w:t>
      </w:r>
    </w:p>
    <w:p w:rsidR="00BC2245" w:rsidRPr="00F77615" w:rsidRDefault="00BC2245" w:rsidP="00BB68BC">
      <w:pPr>
        <w:pStyle w:val="Bibliographie"/>
      </w:pPr>
      <w:r w:rsidRPr="00F77615">
        <w:t>Wiley-VCH, Weinheim, 40, 6th edition, (2006).</w:t>
      </w:r>
    </w:p>
    <w:p w:rsidR="00BC2245" w:rsidRPr="00F77615" w:rsidRDefault="00BC2245" w:rsidP="00BB68BC">
      <w:pPr>
        <w:pStyle w:val="Bibliographie"/>
      </w:pPr>
      <w:r w:rsidRPr="00F77615">
        <w:t>J. J. Li, and E. J. Corey, Name Reactions in Heterocyclic Chemistry, John Wiley &amp; sons, Inc., (2005).</w:t>
      </w:r>
    </w:p>
    <w:p w:rsidR="00BC2245" w:rsidRPr="00F77615" w:rsidRDefault="00BC2245" w:rsidP="00465049"/>
    <w:p w:rsidR="00BC2245" w:rsidRPr="00F77615" w:rsidRDefault="00BC2245" w:rsidP="00465049"/>
    <w:p w:rsidR="00BC2245" w:rsidRPr="00F77615" w:rsidRDefault="00BC2245" w:rsidP="00465049"/>
    <w:p w:rsidR="00BC2245" w:rsidRPr="00F77615" w:rsidRDefault="00BC2245" w:rsidP="00465049">
      <w:pPr>
        <w:sectPr w:rsidR="00BC2245" w:rsidRPr="00F77615" w:rsidSect="00BB68BC">
          <w:type w:val="oddPage"/>
          <w:pgSz w:w="11906" w:h="16838" w:code="9"/>
          <w:pgMar w:top="1418" w:right="1418" w:bottom="1418" w:left="1418" w:header="851" w:footer="567" w:gutter="0"/>
          <w:cols w:space="720"/>
          <w:docGrid w:linePitch="326"/>
        </w:sectPr>
      </w:pPr>
    </w:p>
    <w:p w:rsidR="00177AD9" w:rsidRDefault="003D5949" w:rsidP="00767D7C">
      <w:pPr>
        <w:pStyle w:val="Titre1"/>
      </w:pPr>
      <w:bookmarkStart w:id="19" w:name="_Toc284593342"/>
      <w:r w:rsidRPr="00F77615">
        <w:t>A</w:t>
      </w:r>
      <w:r w:rsidR="0067634A">
        <w:t>ppendices</w:t>
      </w:r>
      <w:bookmarkEnd w:id="19"/>
    </w:p>
    <w:p w:rsidR="00E15AF1" w:rsidRDefault="00E15AF1" w:rsidP="00465049"/>
    <w:p w:rsidR="00E15AF1" w:rsidRDefault="00E15AF1" w:rsidP="00465049">
      <w:r>
        <w:t>List of the appendices</w:t>
      </w:r>
    </w:p>
    <w:p w:rsidR="00E15AF1" w:rsidRPr="00E15AF1" w:rsidRDefault="00E15AF1" w:rsidP="00465049"/>
    <w:p w:rsidR="00E15AF1" w:rsidRDefault="00E15AF1" w:rsidP="00465049">
      <w:pPr>
        <w:sectPr w:rsidR="00E15AF1" w:rsidSect="00BB68BC">
          <w:headerReference w:type="first" r:id="rId19"/>
          <w:type w:val="oddPage"/>
          <w:pgSz w:w="11906" w:h="16838" w:code="9"/>
          <w:pgMar w:top="1418" w:right="1418" w:bottom="1418" w:left="1418" w:header="851" w:footer="567" w:gutter="0"/>
          <w:cols w:space="720"/>
          <w:docGrid w:linePitch="326"/>
        </w:sectPr>
      </w:pPr>
    </w:p>
    <w:p w:rsidR="00820D01" w:rsidRPr="00CF0141" w:rsidRDefault="00B929C5" w:rsidP="001D5009">
      <w:pPr>
        <w:pStyle w:val="Titre4"/>
      </w:pPr>
      <w:r w:rsidRPr="00CF0141">
        <w:t>Appendix I</w:t>
      </w:r>
    </w:p>
    <w:p w:rsidR="00B929C5" w:rsidRDefault="00B929C5" w:rsidP="00465049"/>
    <w:p w:rsidR="001443DE" w:rsidRDefault="001443DE" w:rsidP="00465049"/>
    <w:p w:rsidR="00B929C5" w:rsidRDefault="00B929C5" w:rsidP="00465049">
      <w:pPr>
        <w:sectPr w:rsidR="00B929C5" w:rsidSect="00BB68BC">
          <w:type w:val="oddPage"/>
          <w:pgSz w:w="11906" w:h="16838" w:code="9"/>
          <w:pgMar w:top="1418" w:right="1418" w:bottom="1418" w:left="1418" w:header="851" w:footer="567" w:gutter="0"/>
          <w:cols w:space="720"/>
          <w:docGrid w:linePitch="326"/>
        </w:sectPr>
      </w:pPr>
    </w:p>
    <w:p w:rsidR="00177AD9" w:rsidRPr="001443DE" w:rsidRDefault="00C4273E" w:rsidP="00767D7C">
      <w:pPr>
        <w:pStyle w:val="Style24"/>
        <w:rPr>
          <w:rFonts w:eastAsia="Calibri"/>
        </w:rPr>
      </w:pPr>
      <w:r w:rsidRPr="001443DE">
        <w:rPr>
          <w:rFonts w:eastAsia="Calibri"/>
        </w:rPr>
        <w:t>A</w:t>
      </w:r>
      <w:r w:rsidR="0067634A" w:rsidRPr="001443DE">
        <w:rPr>
          <w:rFonts w:eastAsia="Calibri"/>
        </w:rPr>
        <w:t>ppendix</w:t>
      </w:r>
      <w:r w:rsidRPr="001443DE">
        <w:rPr>
          <w:rFonts w:eastAsia="Calibri"/>
        </w:rPr>
        <w:t xml:space="preserve"> II</w:t>
      </w:r>
    </w:p>
    <w:p w:rsidR="00C4273E" w:rsidRDefault="00C4273E" w:rsidP="00465049"/>
    <w:p w:rsidR="001443DE" w:rsidRPr="00F77615" w:rsidRDefault="001443DE" w:rsidP="00465049"/>
    <w:p w:rsidR="00B929C5" w:rsidRDefault="00B929C5" w:rsidP="00465049">
      <w:pPr>
        <w:pStyle w:val="Heading2withoutnumbering"/>
        <w:sectPr w:rsidR="00B929C5" w:rsidSect="00BB68BC">
          <w:type w:val="oddPage"/>
          <w:pgSz w:w="11906" w:h="16838" w:code="9"/>
          <w:pgMar w:top="1418" w:right="1418" w:bottom="1418" w:left="1418" w:header="851" w:footer="567" w:gutter="0"/>
          <w:cols w:space="720"/>
          <w:docGrid w:linePitch="326"/>
        </w:sectPr>
      </w:pPr>
    </w:p>
    <w:p w:rsidR="00817D38" w:rsidRPr="001443DE" w:rsidRDefault="00817D38" w:rsidP="00767D7C">
      <w:pPr>
        <w:pStyle w:val="Style24"/>
        <w:rPr>
          <w:rFonts w:eastAsia="Calibri"/>
        </w:rPr>
      </w:pPr>
      <w:r w:rsidRPr="001443DE">
        <w:rPr>
          <w:rFonts w:eastAsia="Calibri"/>
        </w:rPr>
        <w:t>A</w:t>
      </w:r>
      <w:r w:rsidR="0067634A" w:rsidRPr="001443DE">
        <w:rPr>
          <w:rFonts w:eastAsia="Calibri"/>
        </w:rPr>
        <w:t>ppendix</w:t>
      </w:r>
      <w:r w:rsidRPr="001443DE">
        <w:rPr>
          <w:rFonts w:eastAsia="Calibri"/>
        </w:rPr>
        <w:t xml:space="preserve"> III</w:t>
      </w:r>
    </w:p>
    <w:p w:rsidR="00817D38" w:rsidRDefault="00817D38" w:rsidP="00465049"/>
    <w:p w:rsidR="001443DE" w:rsidRPr="00F77615" w:rsidRDefault="001443DE" w:rsidP="00465049"/>
    <w:sectPr w:rsidR="001443DE" w:rsidRPr="00F77615" w:rsidSect="00BB68BC">
      <w:type w:val="oddPage"/>
      <w:pgSz w:w="11906" w:h="16838" w:code="9"/>
      <w:pgMar w:top="1418" w:right="1418" w:bottom="1418" w:left="1418" w:header="851"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447D" w:rsidRDefault="0010447D" w:rsidP="00465049">
      <w:r>
        <w:separator/>
      </w:r>
    </w:p>
  </w:endnote>
  <w:endnote w:type="continuationSeparator" w:id="0">
    <w:p w:rsidR="0010447D" w:rsidRDefault="0010447D" w:rsidP="00465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99F" w:rsidRPr="00CF0141" w:rsidRDefault="0049599F" w:rsidP="00CF0141">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8A52A9">
      <w:rPr>
        <w:sz w:val="18"/>
        <w:szCs w:val="18"/>
      </w:rPr>
      <w:t>i</w:t>
    </w:r>
    <w:r w:rsidRPr="00CF0141">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CF0141" w:rsidRDefault="00C4273E" w:rsidP="00465049">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8A52A9">
      <w:rPr>
        <w:sz w:val="18"/>
        <w:szCs w:val="18"/>
      </w:rPr>
      <w:t>vi</w:t>
    </w:r>
    <w:r w:rsidRPr="00CF0141">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73E" w:rsidRPr="00CF0141" w:rsidRDefault="0043551D" w:rsidP="00465049">
    <w:pPr>
      <w:pStyle w:val="Pieddepage"/>
      <w:rPr>
        <w:sz w:val="18"/>
        <w:szCs w:val="18"/>
      </w:rPr>
    </w:pPr>
    <w:r w:rsidRPr="00CF0141">
      <w:rPr>
        <w:sz w:val="18"/>
        <w:szCs w:val="18"/>
      </w:rPr>
      <w:fldChar w:fldCharType="begin"/>
    </w:r>
    <w:r w:rsidRPr="00CF0141">
      <w:rPr>
        <w:sz w:val="18"/>
        <w:szCs w:val="18"/>
      </w:rPr>
      <w:instrText>\PAGE</w:instrText>
    </w:r>
    <w:r w:rsidRPr="00CF0141">
      <w:rPr>
        <w:sz w:val="18"/>
        <w:szCs w:val="18"/>
      </w:rPr>
      <w:fldChar w:fldCharType="separate"/>
    </w:r>
    <w:r w:rsidR="008A52A9">
      <w:rPr>
        <w:sz w:val="18"/>
        <w:szCs w:val="18"/>
      </w:rPr>
      <w:t>x</w:t>
    </w:r>
    <w:r w:rsidRPr="00CF0141">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5049" w:rsidRPr="00465049" w:rsidRDefault="00465049" w:rsidP="00465049">
    <w:pPr>
      <w:pStyle w:val="Pieddepage"/>
      <w:tabs>
        <w:tab w:val="clear" w:pos="9639"/>
        <w:tab w:val="left" w:pos="720"/>
        <w:tab w:val="center" w:pos="4536"/>
        <w:tab w:val="right" w:pos="9072"/>
      </w:tabs>
      <w:spacing w:before="0" w:after="0"/>
      <w:rPr>
        <w:noProof w:val="0"/>
        <w:sz w:val="18"/>
        <w:szCs w:val="18"/>
        <w:lang w:val="fr-CH"/>
      </w:rPr>
    </w:pPr>
  </w:p>
  <w:p w:rsidR="00465049" w:rsidRPr="000B315B" w:rsidRDefault="000B315B" w:rsidP="00465049">
    <w:pPr>
      <w:pStyle w:val="Pieddepage"/>
      <w:tabs>
        <w:tab w:val="clear" w:pos="9639"/>
        <w:tab w:val="left" w:pos="720"/>
        <w:tab w:val="center" w:pos="4536"/>
        <w:tab w:val="right" w:pos="9072"/>
      </w:tabs>
      <w:spacing w:before="0" w:after="0"/>
      <w:rPr>
        <w:noProof w:val="0"/>
        <w:sz w:val="18"/>
        <w:szCs w:val="18"/>
        <w:lang w:val="fr-CH"/>
      </w:rPr>
    </w:pPr>
    <w:r w:rsidRPr="000B315B">
      <w:rPr>
        <w:noProof w:val="0"/>
        <w:sz w:val="18"/>
        <w:szCs w:val="18"/>
        <w:lang w:val="fr-CH"/>
      </w:rPr>
      <w:t xml:space="preserve">Projet d’approfondissement MSE, </w:t>
    </w:r>
    <w:r w:rsidR="00465049" w:rsidRPr="000B315B">
      <w:rPr>
        <w:noProof w:val="0"/>
        <w:sz w:val="18"/>
        <w:szCs w:val="18"/>
        <w:lang w:val="fr-CH"/>
      </w:rPr>
      <w:t>T</w:t>
    </w:r>
    <w:r w:rsidRPr="000B315B">
      <w:rPr>
        <w:noProof w:val="0"/>
        <w:sz w:val="18"/>
        <w:szCs w:val="18"/>
        <w:lang w:val="fr-CH"/>
      </w:rPr>
      <w:t>itre du projet</w:t>
    </w:r>
  </w:p>
  <w:p w:rsidR="00C4273E" w:rsidRPr="00465049" w:rsidRDefault="00465049" w:rsidP="00465049">
    <w:pPr>
      <w:pStyle w:val="Pieddepage"/>
      <w:tabs>
        <w:tab w:val="clear" w:pos="9639"/>
        <w:tab w:val="left" w:pos="720"/>
        <w:tab w:val="center" w:pos="4536"/>
        <w:tab w:val="right" w:pos="9072"/>
      </w:tabs>
      <w:spacing w:before="0" w:after="0"/>
      <w:rPr>
        <w:noProof w:val="0"/>
        <w:sz w:val="18"/>
        <w:szCs w:val="18"/>
        <w:lang w:val="de-CH"/>
      </w:rPr>
    </w:pPr>
    <w:r w:rsidRPr="000B315B">
      <w:rPr>
        <w:noProof w:val="0"/>
        <w:sz w:val="18"/>
        <w:szCs w:val="18"/>
        <w:lang w:val="fr-CH"/>
      </w:rPr>
      <w:tab/>
    </w:r>
    <w:r w:rsidRPr="000B315B">
      <w:rPr>
        <w:noProof w:val="0"/>
        <w:sz w:val="18"/>
        <w:szCs w:val="18"/>
        <w:lang w:val="fr-CH"/>
      </w:rPr>
      <w:tab/>
    </w:r>
    <w:r w:rsidRPr="000B315B">
      <w:rPr>
        <w:noProof w:val="0"/>
        <w:sz w:val="18"/>
        <w:szCs w:val="18"/>
        <w:lang w:val="fr-CH"/>
      </w:rPr>
      <w:tab/>
    </w:r>
    <w:r w:rsidRPr="00465049">
      <w:rPr>
        <w:noProof w:val="0"/>
        <w:sz w:val="18"/>
        <w:szCs w:val="18"/>
        <w:lang w:val="de-CH"/>
      </w:rPr>
      <w:fldChar w:fldCharType="begin"/>
    </w:r>
    <w:r w:rsidRPr="00465049">
      <w:rPr>
        <w:noProof w:val="0"/>
        <w:sz w:val="18"/>
        <w:szCs w:val="18"/>
        <w:lang w:val="de-CH"/>
      </w:rPr>
      <w:instrText>PAGE   \* MERGEFORMAT</w:instrText>
    </w:r>
    <w:r w:rsidRPr="00465049">
      <w:rPr>
        <w:noProof w:val="0"/>
        <w:sz w:val="18"/>
        <w:szCs w:val="18"/>
        <w:lang w:val="de-CH"/>
      </w:rPr>
      <w:fldChar w:fldCharType="separate"/>
    </w:r>
    <w:r w:rsidR="008A52A9" w:rsidRPr="008A52A9">
      <w:rPr>
        <w:sz w:val="18"/>
        <w:szCs w:val="18"/>
        <w:lang w:val="fr-FR"/>
      </w:rPr>
      <w:t>11</w:t>
    </w:r>
    <w:r w:rsidRPr="00465049">
      <w:rPr>
        <w:noProof w:val="0"/>
        <w:sz w:val="18"/>
        <w:szCs w:val="18"/>
        <w:lang w:val="de-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447D" w:rsidRDefault="0010447D" w:rsidP="00465049">
      <w:r>
        <w:separator/>
      </w:r>
    </w:p>
  </w:footnote>
  <w:footnote w:type="continuationSeparator" w:id="0">
    <w:p w:rsidR="0010447D" w:rsidRDefault="0010447D" w:rsidP="00465049">
      <w:r>
        <w:continuationSeparator/>
      </w:r>
    </w:p>
  </w:footnote>
  <w:footnote w:id="1">
    <w:p w:rsidR="0043551D" w:rsidRPr="0043551D" w:rsidRDefault="0043551D" w:rsidP="00465049">
      <w:pPr>
        <w:pStyle w:val="Notedebasdepage"/>
      </w:pPr>
      <w:r>
        <w:rPr>
          <w:rStyle w:val="Appelnotedebasdep"/>
        </w:rPr>
        <w:footnoteRef/>
      </w:r>
      <w:r>
        <w:t xml:space="preserve"> </w:t>
      </w:r>
      <w:r w:rsidRPr="00AC6296">
        <w:t>Lorem ipsum dolor sit amet, consectetuer adipiscing elit. Sed non risus.</w:t>
      </w:r>
    </w:p>
  </w:footnote>
  <w:footnote w:id="2">
    <w:p w:rsidR="0043551D" w:rsidRPr="0043551D" w:rsidRDefault="0043551D" w:rsidP="00465049">
      <w:pPr>
        <w:pStyle w:val="Notedebasdepage"/>
      </w:pPr>
      <w:r>
        <w:rPr>
          <w:rStyle w:val="Appelnotedebasdep"/>
        </w:rPr>
        <w:footnoteRef/>
      </w:r>
      <w:r>
        <w:t xml:space="preserve"> </w:t>
      </w:r>
      <w:r w:rsidRPr="00AC6296">
        <w:t>Proin porttitor, orci nec nonummy molestie, enim est eleifend mi, non fermentum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99F" w:rsidRPr="004E6259" w:rsidRDefault="003F5F82" w:rsidP="003F5F82">
    <w:pPr>
      <w:ind w:hanging="960"/>
      <w:jc w:val="left"/>
      <w:rPr>
        <w:noProof/>
        <w:lang w:val="fr-CH" w:eastAsia="fr-CH"/>
      </w:rPr>
    </w:pPr>
    <w:r>
      <w:rPr>
        <w:noProof/>
        <w:color w:val="FF0000"/>
        <w:lang w:val="fr-CH" w:eastAsia="ja-JP"/>
      </w:rPr>
      <w:drawing>
        <wp:inline distT="0" distB="0" distL="0" distR="0" wp14:anchorId="56F213D8" wp14:editId="1FF02262">
          <wp:extent cx="1966131" cy="525826"/>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PNG"/>
                  <pic:cNvPicPr/>
                </pic:nvPicPr>
                <pic:blipFill>
                  <a:blip r:embed="rId1">
                    <a:extLst>
                      <a:ext uri="{28A0092B-C50C-407E-A947-70E740481C1C}">
                        <a14:useLocalDpi xmlns:a14="http://schemas.microsoft.com/office/drawing/2010/main" val="0"/>
                      </a:ext>
                    </a:extLst>
                  </a:blip>
                  <a:stretch>
                    <a:fillRect/>
                  </a:stretch>
                </pic:blipFill>
                <pic:spPr>
                  <a:xfrm>
                    <a:off x="0" y="0"/>
                    <a:ext cx="1966131" cy="525826"/>
                  </a:xfrm>
                  <a:prstGeom prst="rect">
                    <a:avLst/>
                  </a:prstGeom>
                </pic:spPr>
              </pic:pic>
            </a:graphicData>
          </a:graphic>
        </wp:inline>
      </w:drawing>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ja-JP"/>
      </w:rPr>
      <w:drawing>
        <wp:inline distT="0" distB="0" distL="0" distR="0" wp14:anchorId="5A63C611" wp14:editId="40B26A6B">
          <wp:extent cx="1675130" cy="859851"/>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SSO-instit-quadri+and Arts.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70386" cy="857416"/>
                  </a:xfrm>
                  <a:prstGeom prst="rect">
                    <a:avLst/>
                  </a:prstGeom>
                </pic:spPr>
              </pic:pic>
            </a:graphicData>
          </a:graphic>
        </wp:inline>
      </w:drawing>
    </w:r>
    <w:r w:rsidR="00C44345">
      <w:rPr>
        <w:noProof/>
        <w:lang w:val="fr-CH" w:eastAsia="fr-CH"/>
      </w:rPr>
      <w:tab/>
    </w:r>
    <w:r w:rsidR="00C44345">
      <w:rPr>
        <w:noProof/>
        <w:lang w:val="fr-CH" w:eastAsia="fr-CH"/>
      </w:rPr>
      <w:tab/>
    </w:r>
  </w:p>
  <w:p w:rsidR="0049599F" w:rsidRPr="004E6259" w:rsidRDefault="00C44345" w:rsidP="004E6259">
    <w:pPr>
      <w:rPr>
        <w:rStyle w:val="Marquedecommentaire"/>
        <w:lang w:val="fr-CH"/>
      </w:rPr>
    </w:pPr>
    <w:r>
      <w:rPr>
        <w:rStyle w:val="Marquedecommentaire"/>
        <w:lang w:val="fr-CH"/>
      </w:rPr>
      <w:t xml:space="preserve">                              </w:t>
    </w:r>
    <w:r>
      <w:rPr>
        <w:rStyle w:val="Marquedecommentaire"/>
        <w:lang w:val="fr-CH"/>
      </w:rPr>
      <w:tab/>
    </w:r>
    <w:r>
      <w:rPr>
        <w:rStyle w:val="Marquedecommentaire"/>
        <w:lang w:val="fr-CH"/>
      </w:rPr>
      <w:tab/>
    </w:r>
    <w:r>
      <w:rPr>
        <w:rStyle w:val="Marquedecommentaire"/>
        <w:lang w:val="fr-CH"/>
      </w:rPr>
      <w:tab/>
    </w:r>
    <w:r>
      <w:rPr>
        <w:rStyle w:val="Marquedecommentaire"/>
        <w:lang w:val="fr-CH"/>
      </w:rPr>
      <w:tab/>
    </w:r>
    <w:r>
      <w:rPr>
        <w:rStyle w:val="Marquedecommentaire"/>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C4273E" w:rsidRDefault="00BC2245" w:rsidP="0046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3F6065" w:rsidRDefault="00BC2245" w:rsidP="00465049">
    <w:pPr>
      <w:rPr>
        <w:b/>
        <w:sz w:val="28"/>
      </w:rPr>
    </w:pPr>
    <w:r>
      <w:rPr>
        <w:noProof/>
        <w:lang w:val="fr-CH" w:eastAsia="ja-JP"/>
      </w:rPr>
      <w:drawing>
        <wp:anchor distT="0" distB="0" distL="114300" distR="114300" simplePos="0" relativeHeight="251666432" behindDoc="1" locked="0" layoutInCell="1" allowOverlap="1" wp14:anchorId="5998791B" wp14:editId="496AD853">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65408" behindDoc="1" locked="1" layoutInCell="1" allowOverlap="1" wp14:anchorId="22F9C7FD" wp14:editId="6379F499">
          <wp:simplePos x="0" y="0"/>
          <wp:positionH relativeFrom="page">
            <wp:posOffset>5400675</wp:posOffset>
          </wp:positionH>
          <wp:positionV relativeFrom="page">
            <wp:posOffset>288290</wp:posOffset>
          </wp:positionV>
          <wp:extent cx="1689735" cy="863600"/>
          <wp:effectExtent l="0" t="0" r="571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C4273E" w:rsidRDefault="00BC2245" w:rsidP="00465049">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3F6065" w:rsidRDefault="00BC2245" w:rsidP="00465049">
    <w:pPr>
      <w:rPr>
        <w:b/>
        <w:sz w:val="28"/>
      </w:rPr>
    </w:pPr>
    <w:r>
      <w:rPr>
        <w:noProof/>
        <w:lang w:val="fr-CH" w:eastAsia="ja-JP"/>
      </w:rPr>
      <w:drawing>
        <wp:anchor distT="0" distB="0" distL="114300" distR="114300" simplePos="0" relativeHeight="251669504" behindDoc="1" locked="0" layoutInCell="1" allowOverlap="1" wp14:anchorId="58A97A8E" wp14:editId="78CF85C7">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68480" behindDoc="1" locked="1" layoutInCell="1" allowOverlap="1" wp14:anchorId="4C4C2E96" wp14:editId="21A3FDBF">
          <wp:simplePos x="0" y="0"/>
          <wp:positionH relativeFrom="page">
            <wp:posOffset>5400675</wp:posOffset>
          </wp:positionH>
          <wp:positionV relativeFrom="page">
            <wp:posOffset>288290</wp:posOffset>
          </wp:positionV>
          <wp:extent cx="1689735" cy="863600"/>
          <wp:effectExtent l="0" t="0" r="5715" b="0"/>
          <wp:wrapNone/>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B4" w:rsidRPr="00C4273E" w:rsidRDefault="003160B4" w:rsidP="00465049">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3F6065" w:rsidRDefault="00BC2245" w:rsidP="00465049">
    <w:pPr>
      <w:rPr>
        <w:b/>
        <w:sz w:val="28"/>
      </w:rPr>
    </w:pPr>
    <w:r>
      <w:rPr>
        <w:noProof/>
        <w:lang w:val="fr-CH" w:eastAsia="ja-JP"/>
      </w:rPr>
      <w:drawing>
        <wp:anchor distT="0" distB="0" distL="114300" distR="114300" simplePos="0" relativeHeight="251672576" behindDoc="1" locked="0" layoutInCell="1" allowOverlap="1" wp14:anchorId="185ED867" wp14:editId="09A0B32D">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71552" behindDoc="1" locked="1" layoutInCell="1" allowOverlap="1" wp14:anchorId="75066AF5" wp14:editId="12424041">
          <wp:simplePos x="0" y="0"/>
          <wp:positionH relativeFrom="page">
            <wp:posOffset>5400675</wp:posOffset>
          </wp:positionH>
          <wp:positionV relativeFrom="page">
            <wp:posOffset>288290</wp:posOffset>
          </wp:positionV>
          <wp:extent cx="1689735" cy="863600"/>
          <wp:effectExtent l="0" t="0" r="5715" b="0"/>
          <wp:wrapNone/>
          <wp:docPr id="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3F6065" w:rsidRDefault="00BC2245" w:rsidP="00465049">
    <w:pPr>
      <w:rPr>
        <w:b/>
        <w:sz w:val="28"/>
      </w:rPr>
    </w:pPr>
    <w:r>
      <w:rPr>
        <w:noProof/>
        <w:lang w:val="fr-CH" w:eastAsia="ja-JP"/>
      </w:rPr>
      <w:drawing>
        <wp:anchor distT="0" distB="0" distL="114300" distR="114300" simplePos="0" relativeHeight="251675648" behindDoc="1" locked="0" layoutInCell="1" allowOverlap="1" wp14:anchorId="763C035C" wp14:editId="7759CD24">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74624" behindDoc="1" locked="1" layoutInCell="1" allowOverlap="1" wp14:anchorId="4B1FCD7F" wp14:editId="1E1B5EE0">
          <wp:simplePos x="0" y="0"/>
          <wp:positionH relativeFrom="page">
            <wp:posOffset>5400675</wp:posOffset>
          </wp:positionH>
          <wp:positionV relativeFrom="page">
            <wp:posOffset>288290</wp:posOffset>
          </wp:positionV>
          <wp:extent cx="1689735" cy="863600"/>
          <wp:effectExtent l="0" t="0" r="5715"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6CF60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CE01F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48FC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926E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3BA00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4501B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8241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EA21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405E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7162"/>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37E1F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BD34FCD"/>
    <w:multiLevelType w:val="multilevel"/>
    <w:tmpl w:val="E57A1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734885"/>
    <w:multiLevelType w:val="multilevel"/>
    <w:tmpl w:val="3EE06D6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85428F"/>
    <w:multiLevelType w:val="singleLevel"/>
    <w:tmpl w:val="D6C00386"/>
    <w:lvl w:ilvl="0">
      <w:start w:val="1"/>
      <w:numFmt w:val="bullet"/>
      <w:pStyle w:val="Aufzhlung"/>
      <w:lvlText w:val=""/>
      <w:lvlJc w:val="left"/>
      <w:pPr>
        <w:tabs>
          <w:tab w:val="num" w:pos="360"/>
        </w:tabs>
        <w:ind w:left="360" w:hanging="360"/>
      </w:pPr>
      <w:rPr>
        <w:rFonts w:ascii="Wingdings" w:hAnsi="Wingdings" w:hint="default"/>
        <w:sz w:val="20"/>
      </w:rPr>
    </w:lvl>
  </w:abstractNum>
  <w:abstractNum w:abstractNumId="14" w15:restartNumberingAfterBreak="0">
    <w:nsid w:val="2AAA6DAC"/>
    <w:multiLevelType w:val="hybridMultilevel"/>
    <w:tmpl w:val="DCBEE868"/>
    <w:lvl w:ilvl="0" w:tplc="888A9E2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CEE546E"/>
    <w:multiLevelType w:val="multilevel"/>
    <w:tmpl w:val="4C4A40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CA3E8B"/>
    <w:multiLevelType w:val="hybridMultilevel"/>
    <w:tmpl w:val="F2E2807E"/>
    <w:lvl w:ilvl="0" w:tplc="0352BEF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30853C9"/>
    <w:multiLevelType w:val="multilevel"/>
    <w:tmpl w:val="23EA15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464A4ACA"/>
    <w:multiLevelType w:val="hybridMultilevel"/>
    <w:tmpl w:val="AB3E001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F3C7BEC"/>
    <w:multiLevelType w:val="hybridMultilevel"/>
    <w:tmpl w:val="8EBC3F94"/>
    <w:lvl w:ilvl="0" w:tplc="AAD2C67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B76540"/>
    <w:multiLevelType w:val="singleLevel"/>
    <w:tmpl w:val="09CAE7B2"/>
    <w:lvl w:ilvl="0">
      <w:start w:val="1"/>
      <w:numFmt w:val="bullet"/>
      <w:pStyle w:val="Question"/>
      <w:lvlText w:val=""/>
      <w:lvlJc w:val="left"/>
      <w:pPr>
        <w:tabs>
          <w:tab w:val="num" w:pos="567"/>
        </w:tabs>
        <w:ind w:left="567" w:hanging="567"/>
      </w:pPr>
      <w:rPr>
        <w:rFonts w:ascii="Wingdings" w:hAnsi="Wingdings" w:hint="default"/>
        <w:b w:val="0"/>
        <w:i w:val="0"/>
        <w:sz w:val="22"/>
      </w:rPr>
    </w:lvl>
  </w:abstractNum>
  <w:abstractNum w:abstractNumId="21" w15:restartNumberingAfterBreak="0">
    <w:nsid w:val="622918A4"/>
    <w:multiLevelType w:val="hybridMultilevel"/>
    <w:tmpl w:val="42D2C796"/>
    <w:lvl w:ilvl="0" w:tplc="474CC568">
      <w:start w:val="1"/>
      <w:numFmt w:val="decimal"/>
      <w:pStyle w:val="Bibliographie"/>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AB73C6E"/>
    <w:multiLevelType w:val="multilevel"/>
    <w:tmpl w:val="322288B4"/>
    <w:name w:val="Equation"/>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3" w15:restartNumberingAfterBreak="0">
    <w:nsid w:val="794176E2"/>
    <w:multiLevelType w:val="multilevel"/>
    <w:tmpl w:val="8D6AB9BE"/>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7D28414E"/>
    <w:multiLevelType w:val="hybridMultilevel"/>
    <w:tmpl w:val="C34A81AA"/>
    <w:lvl w:ilvl="0" w:tplc="093ECE28">
      <w:start w:val="1"/>
      <w:numFmt w:val="decimal"/>
      <w:pStyle w:val="Liste"/>
      <w:lvlText w:val="%1."/>
      <w:lvlJc w:val="left"/>
      <w:pPr>
        <w:ind w:left="720" w:hanging="360"/>
      </w:pPr>
    </w:lvl>
    <w:lvl w:ilvl="1" w:tplc="100C0019">
      <w:start w:val="1"/>
      <w:numFmt w:val="lowerLetter"/>
      <w:lvlText w:val="%2."/>
      <w:lvlJc w:val="left"/>
      <w:pPr>
        <w:ind w:left="1440" w:hanging="360"/>
      </w:pPr>
    </w:lvl>
    <w:lvl w:ilvl="2" w:tplc="0F8CA9BC">
      <w:start w:val="1"/>
      <w:numFmt w:val="lowerLetter"/>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20"/>
  </w:num>
  <w:num w:numId="3">
    <w:abstractNumId w:val="24"/>
  </w:num>
  <w:num w:numId="4">
    <w:abstractNumId w:val="13"/>
  </w:num>
  <w:num w:numId="5">
    <w:abstractNumId w:val="23"/>
  </w:num>
  <w:num w:numId="6">
    <w:abstractNumId w:val="15"/>
  </w:num>
  <w:num w:numId="7">
    <w:abstractNumId w:val="19"/>
  </w:num>
  <w:num w:numId="8">
    <w:abstractNumId w:val="8"/>
  </w:num>
  <w:num w:numId="9">
    <w:abstractNumId w:val="3"/>
  </w:num>
  <w:num w:numId="10">
    <w:abstractNumId w:val="2"/>
  </w:num>
  <w:num w:numId="11">
    <w:abstractNumId w:val="1"/>
  </w:num>
  <w:num w:numId="12">
    <w:abstractNumId w:val="0"/>
  </w:num>
  <w:num w:numId="13">
    <w:abstractNumId w:val="7"/>
  </w:num>
  <w:num w:numId="14">
    <w:abstractNumId w:val="6"/>
  </w:num>
  <w:num w:numId="15">
    <w:abstractNumId w:val="5"/>
  </w:num>
  <w:num w:numId="16">
    <w:abstractNumId w:val="4"/>
  </w:num>
  <w:num w:numId="17">
    <w:abstractNumId w:val="10"/>
  </w:num>
  <w:num w:numId="18">
    <w:abstractNumId w:val="10"/>
  </w:num>
  <w:num w:numId="19">
    <w:abstractNumId w:val="10"/>
  </w:num>
  <w:num w:numId="20">
    <w:abstractNumId w:val="21"/>
  </w:num>
  <w:num w:numId="21">
    <w:abstractNumId w:val="21"/>
  </w:num>
  <w:num w:numId="22">
    <w:abstractNumId w:val="1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8"/>
  </w:num>
  <w:num w:numId="26">
    <w:abstractNumId w:val="16"/>
  </w:num>
  <w:num w:numId="27">
    <w:abstractNumId w:val="14"/>
  </w:num>
  <w:num w:numId="28">
    <w:abstractNumId w:val="12"/>
  </w:num>
  <w:num w:numId="29">
    <w:abstractNumId w:val="12"/>
  </w:num>
  <w:num w:numId="30">
    <w:abstractNumId w:val="17"/>
  </w:num>
  <w:num w:numId="31">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activeWritingStyle w:appName="MSWord" w:lang="fr-CH" w:vendorID="64" w:dllVersion="0" w:nlCheck="1" w:checkStyle="0"/>
  <w:activeWritingStyle w:appName="MSWord" w:lang="fr-FR" w:vendorID="64" w:dllVersion="0" w:nlCheck="1" w:checkStyle="1"/>
  <w:activeWritingStyle w:appName="MSWord" w:lang="en-US" w:vendorID="64" w:dllVersion="0" w:nlCheck="1" w:checkStyle="1"/>
  <w:activeWritingStyle w:appName="MSWord" w:lang="en-GB" w:vendorID="64" w:dllVersion="0" w:nlCheck="1" w:checkStyle="1"/>
  <w:activeWritingStyle w:appName="MSWord" w:lang="de-CH" w:vendorID="64" w:dllVersion="0" w:nlCheck="1" w:checkStyle="1"/>
  <w:activeWritingStyle w:appName="MSWord" w:lang="de-DE" w:vendorID="64" w:dllVersion="0" w:nlCheck="1" w:checkStyle="1"/>
  <w:activeWritingStyle w:appName="MSWord" w:lang="en-IN" w:vendorID="64" w:dllVersion="0" w:nlCheck="1" w:checkStyle="1"/>
  <w:activeWritingStyle w:appName="MSWord" w:lang="fr-FR" w:vendorID="9" w:dllVersion="512" w:checkStyle="1"/>
  <w:activeWritingStyle w:appName="MSWord" w:lang="de-DE" w:vendorID="9" w:dllVersion="512" w:checkStyle="1"/>
  <w:activeWritingStyle w:appName="MSWord" w:lang="en-US" w:vendorID="8" w:dllVersion="513" w:checkStyle="1"/>
  <w:activeWritingStyle w:appName="MSWord" w:lang="de-AT" w:vendorID="9" w:dllVersion="512" w:checkStyle="1"/>
  <w:activeWritingStyle w:appName="MSWord" w:lang="fr-CH" w:vendorID="9" w:dllVersion="512"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Verdan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w0aarxxlrzda7exsaapapa6a2ef229prw2d&quot;&gt;MLS - Self-Documentation&lt;record-ids&gt;&lt;item&gt;36&lt;/item&gt;&lt;/record-ids&gt;&lt;/item&gt;&lt;/Libraries&gt;"/>
  </w:docVars>
  <w:rsids>
    <w:rsidRoot w:val="00777E4C"/>
    <w:rsid w:val="00000C20"/>
    <w:rsid w:val="00002BE7"/>
    <w:rsid w:val="00003C93"/>
    <w:rsid w:val="00004DB3"/>
    <w:rsid w:val="000050FC"/>
    <w:rsid w:val="00011D39"/>
    <w:rsid w:val="00014B29"/>
    <w:rsid w:val="000156D4"/>
    <w:rsid w:val="00016692"/>
    <w:rsid w:val="00020825"/>
    <w:rsid w:val="00021400"/>
    <w:rsid w:val="00021A38"/>
    <w:rsid w:val="00023C92"/>
    <w:rsid w:val="00030E37"/>
    <w:rsid w:val="0003750D"/>
    <w:rsid w:val="00037714"/>
    <w:rsid w:val="00041BB5"/>
    <w:rsid w:val="00041DF7"/>
    <w:rsid w:val="00045BCB"/>
    <w:rsid w:val="0005087F"/>
    <w:rsid w:val="000514F6"/>
    <w:rsid w:val="00052723"/>
    <w:rsid w:val="00052D09"/>
    <w:rsid w:val="00053C49"/>
    <w:rsid w:val="00055E6D"/>
    <w:rsid w:val="00060ABC"/>
    <w:rsid w:val="000644B2"/>
    <w:rsid w:val="000658CF"/>
    <w:rsid w:val="00065DD4"/>
    <w:rsid w:val="0006655D"/>
    <w:rsid w:val="00067018"/>
    <w:rsid w:val="00067E15"/>
    <w:rsid w:val="0007148D"/>
    <w:rsid w:val="00071A10"/>
    <w:rsid w:val="00071B15"/>
    <w:rsid w:val="00072BF2"/>
    <w:rsid w:val="00076684"/>
    <w:rsid w:val="00076B16"/>
    <w:rsid w:val="00081F80"/>
    <w:rsid w:val="00083233"/>
    <w:rsid w:val="000848E4"/>
    <w:rsid w:val="00087CFA"/>
    <w:rsid w:val="00090516"/>
    <w:rsid w:val="00093288"/>
    <w:rsid w:val="00093C89"/>
    <w:rsid w:val="000957F0"/>
    <w:rsid w:val="000974E1"/>
    <w:rsid w:val="000975CA"/>
    <w:rsid w:val="000A1435"/>
    <w:rsid w:val="000A7887"/>
    <w:rsid w:val="000B0BE8"/>
    <w:rsid w:val="000B3081"/>
    <w:rsid w:val="000B315B"/>
    <w:rsid w:val="000B426B"/>
    <w:rsid w:val="000B46C3"/>
    <w:rsid w:val="000B4D2C"/>
    <w:rsid w:val="000C0A62"/>
    <w:rsid w:val="000C1214"/>
    <w:rsid w:val="000C133D"/>
    <w:rsid w:val="000C25E2"/>
    <w:rsid w:val="000C25F7"/>
    <w:rsid w:val="000C2A71"/>
    <w:rsid w:val="000C3041"/>
    <w:rsid w:val="000C364F"/>
    <w:rsid w:val="000C3B06"/>
    <w:rsid w:val="000C44F0"/>
    <w:rsid w:val="000C59F9"/>
    <w:rsid w:val="000C5B5B"/>
    <w:rsid w:val="000C63F6"/>
    <w:rsid w:val="000D008B"/>
    <w:rsid w:val="000D0744"/>
    <w:rsid w:val="000D28C3"/>
    <w:rsid w:val="000D36DD"/>
    <w:rsid w:val="000D38D4"/>
    <w:rsid w:val="000D4955"/>
    <w:rsid w:val="000E0A2A"/>
    <w:rsid w:val="000E1853"/>
    <w:rsid w:val="000E26BD"/>
    <w:rsid w:val="000E3C71"/>
    <w:rsid w:val="000E4AE7"/>
    <w:rsid w:val="000E57A4"/>
    <w:rsid w:val="000E7027"/>
    <w:rsid w:val="000E7A3A"/>
    <w:rsid w:val="000F1514"/>
    <w:rsid w:val="000F1A8F"/>
    <w:rsid w:val="000F3E8A"/>
    <w:rsid w:val="000F7156"/>
    <w:rsid w:val="00100317"/>
    <w:rsid w:val="00100E02"/>
    <w:rsid w:val="001043F7"/>
    <w:rsid w:val="0010447D"/>
    <w:rsid w:val="00104A4C"/>
    <w:rsid w:val="00106A1B"/>
    <w:rsid w:val="00106C88"/>
    <w:rsid w:val="00106EBA"/>
    <w:rsid w:val="00107C78"/>
    <w:rsid w:val="00110F12"/>
    <w:rsid w:val="00111F2B"/>
    <w:rsid w:val="001139F1"/>
    <w:rsid w:val="00117C4D"/>
    <w:rsid w:val="00123172"/>
    <w:rsid w:val="00123EE5"/>
    <w:rsid w:val="001255A3"/>
    <w:rsid w:val="00130D54"/>
    <w:rsid w:val="00132775"/>
    <w:rsid w:val="00135575"/>
    <w:rsid w:val="0013617E"/>
    <w:rsid w:val="00136803"/>
    <w:rsid w:val="0013716D"/>
    <w:rsid w:val="001371B8"/>
    <w:rsid w:val="00137418"/>
    <w:rsid w:val="00141CBD"/>
    <w:rsid w:val="00141FBB"/>
    <w:rsid w:val="001428DC"/>
    <w:rsid w:val="00142A13"/>
    <w:rsid w:val="0014347F"/>
    <w:rsid w:val="00143D76"/>
    <w:rsid w:val="001443DE"/>
    <w:rsid w:val="001448B6"/>
    <w:rsid w:val="0014646C"/>
    <w:rsid w:val="00146DBC"/>
    <w:rsid w:val="00147AA2"/>
    <w:rsid w:val="00147B3E"/>
    <w:rsid w:val="001509B5"/>
    <w:rsid w:val="0015202A"/>
    <w:rsid w:val="00152084"/>
    <w:rsid w:val="0016124C"/>
    <w:rsid w:val="00162A2E"/>
    <w:rsid w:val="00162B91"/>
    <w:rsid w:val="0016444D"/>
    <w:rsid w:val="001656D3"/>
    <w:rsid w:val="00166323"/>
    <w:rsid w:val="00172371"/>
    <w:rsid w:val="00174691"/>
    <w:rsid w:val="00174C3B"/>
    <w:rsid w:val="0017593B"/>
    <w:rsid w:val="00175FFB"/>
    <w:rsid w:val="00176BD1"/>
    <w:rsid w:val="00177AD9"/>
    <w:rsid w:val="00180ABE"/>
    <w:rsid w:val="0018340C"/>
    <w:rsid w:val="001844B3"/>
    <w:rsid w:val="0018535B"/>
    <w:rsid w:val="00187402"/>
    <w:rsid w:val="00190CC0"/>
    <w:rsid w:val="001940A3"/>
    <w:rsid w:val="001943B1"/>
    <w:rsid w:val="0019648C"/>
    <w:rsid w:val="001A4BCD"/>
    <w:rsid w:val="001B2486"/>
    <w:rsid w:val="001B2CF1"/>
    <w:rsid w:val="001B3E94"/>
    <w:rsid w:val="001B5BEA"/>
    <w:rsid w:val="001C1B95"/>
    <w:rsid w:val="001C4E9A"/>
    <w:rsid w:val="001C5139"/>
    <w:rsid w:val="001D273F"/>
    <w:rsid w:val="001D5009"/>
    <w:rsid w:val="001D5D17"/>
    <w:rsid w:val="001D6164"/>
    <w:rsid w:val="001D741D"/>
    <w:rsid w:val="001E3077"/>
    <w:rsid w:val="001E393F"/>
    <w:rsid w:val="001E3ECC"/>
    <w:rsid w:val="001E4A54"/>
    <w:rsid w:val="001E5F21"/>
    <w:rsid w:val="001E63B1"/>
    <w:rsid w:val="001E7980"/>
    <w:rsid w:val="001F023B"/>
    <w:rsid w:val="001F3423"/>
    <w:rsid w:val="001F5EE4"/>
    <w:rsid w:val="002012C2"/>
    <w:rsid w:val="002022BF"/>
    <w:rsid w:val="002027D6"/>
    <w:rsid w:val="00202EF5"/>
    <w:rsid w:val="00202EFE"/>
    <w:rsid w:val="002048FF"/>
    <w:rsid w:val="00204F1D"/>
    <w:rsid w:val="00210717"/>
    <w:rsid w:val="00210B2F"/>
    <w:rsid w:val="00210C9D"/>
    <w:rsid w:val="00212880"/>
    <w:rsid w:val="00214468"/>
    <w:rsid w:val="00215414"/>
    <w:rsid w:val="00216192"/>
    <w:rsid w:val="00216D9D"/>
    <w:rsid w:val="0022061C"/>
    <w:rsid w:val="00220F44"/>
    <w:rsid w:val="00222EC0"/>
    <w:rsid w:val="002232EE"/>
    <w:rsid w:val="00223412"/>
    <w:rsid w:val="00226A0C"/>
    <w:rsid w:val="002278E0"/>
    <w:rsid w:val="002303CF"/>
    <w:rsid w:val="002303FB"/>
    <w:rsid w:val="002349F0"/>
    <w:rsid w:val="0023513C"/>
    <w:rsid w:val="00235A66"/>
    <w:rsid w:val="00236317"/>
    <w:rsid w:val="00236888"/>
    <w:rsid w:val="002412AE"/>
    <w:rsid w:val="00241508"/>
    <w:rsid w:val="00244C6A"/>
    <w:rsid w:val="002477DE"/>
    <w:rsid w:val="00250871"/>
    <w:rsid w:val="00250969"/>
    <w:rsid w:val="00251508"/>
    <w:rsid w:val="00251CE0"/>
    <w:rsid w:val="0025376C"/>
    <w:rsid w:val="002550E0"/>
    <w:rsid w:val="00255998"/>
    <w:rsid w:val="00256A25"/>
    <w:rsid w:val="00257E7C"/>
    <w:rsid w:val="0026086D"/>
    <w:rsid w:val="00260BD7"/>
    <w:rsid w:val="00261AE1"/>
    <w:rsid w:val="002643FB"/>
    <w:rsid w:val="00265E02"/>
    <w:rsid w:val="002705B9"/>
    <w:rsid w:val="00272495"/>
    <w:rsid w:val="0027379F"/>
    <w:rsid w:val="00273EFE"/>
    <w:rsid w:val="0027486F"/>
    <w:rsid w:val="00275D5D"/>
    <w:rsid w:val="002768F6"/>
    <w:rsid w:val="002769BF"/>
    <w:rsid w:val="00277C41"/>
    <w:rsid w:val="00283D58"/>
    <w:rsid w:val="00287E63"/>
    <w:rsid w:val="00291287"/>
    <w:rsid w:val="002912F9"/>
    <w:rsid w:val="00292C25"/>
    <w:rsid w:val="00292F7E"/>
    <w:rsid w:val="0029541B"/>
    <w:rsid w:val="00296322"/>
    <w:rsid w:val="00297621"/>
    <w:rsid w:val="002A02C5"/>
    <w:rsid w:val="002A064C"/>
    <w:rsid w:val="002A5A99"/>
    <w:rsid w:val="002B3EB4"/>
    <w:rsid w:val="002B5126"/>
    <w:rsid w:val="002B524B"/>
    <w:rsid w:val="002B6EEA"/>
    <w:rsid w:val="002B7775"/>
    <w:rsid w:val="002C06AA"/>
    <w:rsid w:val="002C2B20"/>
    <w:rsid w:val="002C7B93"/>
    <w:rsid w:val="002D32A3"/>
    <w:rsid w:val="002D4180"/>
    <w:rsid w:val="002D4254"/>
    <w:rsid w:val="002D7626"/>
    <w:rsid w:val="002E0C15"/>
    <w:rsid w:val="002E55D2"/>
    <w:rsid w:val="002F27DD"/>
    <w:rsid w:val="002F381E"/>
    <w:rsid w:val="002F4E8F"/>
    <w:rsid w:val="002F57FC"/>
    <w:rsid w:val="002F6EEA"/>
    <w:rsid w:val="00302C76"/>
    <w:rsid w:val="003037EA"/>
    <w:rsid w:val="00303ABB"/>
    <w:rsid w:val="003057FA"/>
    <w:rsid w:val="00305837"/>
    <w:rsid w:val="00305EAC"/>
    <w:rsid w:val="00310CD9"/>
    <w:rsid w:val="003145F3"/>
    <w:rsid w:val="003154A6"/>
    <w:rsid w:val="003160B4"/>
    <w:rsid w:val="00316930"/>
    <w:rsid w:val="00320CD9"/>
    <w:rsid w:val="0032543B"/>
    <w:rsid w:val="0032587B"/>
    <w:rsid w:val="0032765C"/>
    <w:rsid w:val="00330012"/>
    <w:rsid w:val="00331196"/>
    <w:rsid w:val="00334E4D"/>
    <w:rsid w:val="00336709"/>
    <w:rsid w:val="00336CA2"/>
    <w:rsid w:val="003411B6"/>
    <w:rsid w:val="00342D82"/>
    <w:rsid w:val="003452D1"/>
    <w:rsid w:val="00347AF7"/>
    <w:rsid w:val="003547E2"/>
    <w:rsid w:val="00354B82"/>
    <w:rsid w:val="00354CBD"/>
    <w:rsid w:val="00354ED5"/>
    <w:rsid w:val="00355E2D"/>
    <w:rsid w:val="00357A87"/>
    <w:rsid w:val="0036161D"/>
    <w:rsid w:val="0036319C"/>
    <w:rsid w:val="003646AE"/>
    <w:rsid w:val="00364B58"/>
    <w:rsid w:val="00364E14"/>
    <w:rsid w:val="0036539C"/>
    <w:rsid w:val="00365B4B"/>
    <w:rsid w:val="00367188"/>
    <w:rsid w:val="00367D3F"/>
    <w:rsid w:val="00371900"/>
    <w:rsid w:val="00371981"/>
    <w:rsid w:val="00372E14"/>
    <w:rsid w:val="0037347C"/>
    <w:rsid w:val="00373E23"/>
    <w:rsid w:val="00376318"/>
    <w:rsid w:val="003765D8"/>
    <w:rsid w:val="00377490"/>
    <w:rsid w:val="00380717"/>
    <w:rsid w:val="00386CBB"/>
    <w:rsid w:val="00386CDA"/>
    <w:rsid w:val="00387B71"/>
    <w:rsid w:val="003926B2"/>
    <w:rsid w:val="00394153"/>
    <w:rsid w:val="003949D0"/>
    <w:rsid w:val="0039610D"/>
    <w:rsid w:val="00396D82"/>
    <w:rsid w:val="00397E48"/>
    <w:rsid w:val="003A209C"/>
    <w:rsid w:val="003A3210"/>
    <w:rsid w:val="003B05F9"/>
    <w:rsid w:val="003B113F"/>
    <w:rsid w:val="003B22BE"/>
    <w:rsid w:val="003C0D28"/>
    <w:rsid w:val="003C3E88"/>
    <w:rsid w:val="003C4086"/>
    <w:rsid w:val="003C413A"/>
    <w:rsid w:val="003C5930"/>
    <w:rsid w:val="003C59BB"/>
    <w:rsid w:val="003C5A2A"/>
    <w:rsid w:val="003C60C4"/>
    <w:rsid w:val="003C6BE8"/>
    <w:rsid w:val="003C7B33"/>
    <w:rsid w:val="003D038E"/>
    <w:rsid w:val="003D092A"/>
    <w:rsid w:val="003D1CAF"/>
    <w:rsid w:val="003D24CE"/>
    <w:rsid w:val="003D5949"/>
    <w:rsid w:val="003D5A5F"/>
    <w:rsid w:val="003D6BDA"/>
    <w:rsid w:val="003D775A"/>
    <w:rsid w:val="003E02D3"/>
    <w:rsid w:val="003E1BB8"/>
    <w:rsid w:val="003E4F2A"/>
    <w:rsid w:val="003E52D1"/>
    <w:rsid w:val="003E552A"/>
    <w:rsid w:val="003E69ED"/>
    <w:rsid w:val="003E7FFC"/>
    <w:rsid w:val="003F052E"/>
    <w:rsid w:val="003F1730"/>
    <w:rsid w:val="003F30D0"/>
    <w:rsid w:val="003F3496"/>
    <w:rsid w:val="003F4EA7"/>
    <w:rsid w:val="003F5F82"/>
    <w:rsid w:val="003F6F08"/>
    <w:rsid w:val="00400B90"/>
    <w:rsid w:val="004018F7"/>
    <w:rsid w:val="00404F12"/>
    <w:rsid w:val="004065DC"/>
    <w:rsid w:val="004104A2"/>
    <w:rsid w:val="004108CB"/>
    <w:rsid w:val="00411FDD"/>
    <w:rsid w:val="0041308F"/>
    <w:rsid w:val="00414948"/>
    <w:rsid w:val="0041674F"/>
    <w:rsid w:val="00422F89"/>
    <w:rsid w:val="004232B4"/>
    <w:rsid w:val="00425FA3"/>
    <w:rsid w:val="00430169"/>
    <w:rsid w:val="00431CD5"/>
    <w:rsid w:val="0043299D"/>
    <w:rsid w:val="00432C2E"/>
    <w:rsid w:val="0043551D"/>
    <w:rsid w:val="004372D4"/>
    <w:rsid w:val="004407B8"/>
    <w:rsid w:val="00442B36"/>
    <w:rsid w:val="00446C31"/>
    <w:rsid w:val="004473B0"/>
    <w:rsid w:val="00450CF6"/>
    <w:rsid w:val="004520BF"/>
    <w:rsid w:val="004533C5"/>
    <w:rsid w:val="004546FE"/>
    <w:rsid w:val="0045476E"/>
    <w:rsid w:val="00454A61"/>
    <w:rsid w:val="00460F5C"/>
    <w:rsid w:val="00461FE2"/>
    <w:rsid w:val="00465049"/>
    <w:rsid w:val="004667F4"/>
    <w:rsid w:val="004706BF"/>
    <w:rsid w:val="00471C64"/>
    <w:rsid w:val="00472215"/>
    <w:rsid w:val="00475188"/>
    <w:rsid w:val="0047540B"/>
    <w:rsid w:val="00475F73"/>
    <w:rsid w:val="00476B28"/>
    <w:rsid w:val="00477CFB"/>
    <w:rsid w:val="00481FB8"/>
    <w:rsid w:val="004824F9"/>
    <w:rsid w:val="0048269D"/>
    <w:rsid w:val="00486FF4"/>
    <w:rsid w:val="00487D0F"/>
    <w:rsid w:val="004915F7"/>
    <w:rsid w:val="00492928"/>
    <w:rsid w:val="0049551F"/>
    <w:rsid w:val="0049599F"/>
    <w:rsid w:val="00495B76"/>
    <w:rsid w:val="004A2CAA"/>
    <w:rsid w:val="004A4C12"/>
    <w:rsid w:val="004A777C"/>
    <w:rsid w:val="004B01B9"/>
    <w:rsid w:val="004B3AE9"/>
    <w:rsid w:val="004B4CA0"/>
    <w:rsid w:val="004C02E6"/>
    <w:rsid w:val="004C129C"/>
    <w:rsid w:val="004C17FC"/>
    <w:rsid w:val="004C49B1"/>
    <w:rsid w:val="004C4D83"/>
    <w:rsid w:val="004C6450"/>
    <w:rsid w:val="004C6C8F"/>
    <w:rsid w:val="004D06E6"/>
    <w:rsid w:val="004D13D8"/>
    <w:rsid w:val="004D1B5C"/>
    <w:rsid w:val="004D21FB"/>
    <w:rsid w:val="004D2F23"/>
    <w:rsid w:val="004D37D8"/>
    <w:rsid w:val="004D6AF5"/>
    <w:rsid w:val="004D7022"/>
    <w:rsid w:val="004E02CA"/>
    <w:rsid w:val="004E1649"/>
    <w:rsid w:val="004E35BD"/>
    <w:rsid w:val="004E4332"/>
    <w:rsid w:val="004E53C8"/>
    <w:rsid w:val="004E5CD6"/>
    <w:rsid w:val="004E6C39"/>
    <w:rsid w:val="004E7CF4"/>
    <w:rsid w:val="004F130F"/>
    <w:rsid w:val="004F2ECC"/>
    <w:rsid w:val="004F35F7"/>
    <w:rsid w:val="004F47DC"/>
    <w:rsid w:val="004F5B5A"/>
    <w:rsid w:val="00500939"/>
    <w:rsid w:val="00502783"/>
    <w:rsid w:val="00511A45"/>
    <w:rsid w:val="00514D23"/>
    <w:rsid w:val="00515651"/>
    <w:rsid w:val="00515D9A"/>
    <w:rsid w:val="0052020D"/>
    <w:rsid w:val="00520C68"/>
    <w:rsid w:val="00520EBD"/>
    <w:rsid w:val="00521A8B"/>
    <w:rsid w:val="00522571"/>
    <w:rsid w:val="00522645"/>
    <w:rsid w:val="005247B8"/>
    <w:rsid w:val="00527AB3"/>
    <w:rsid w:val="005316CA"/>
    <w:rsid w:val="005347B6"/>
    <w:rsid w:val="00535671"/>
    <w:rsid w:val="00536330"/>
    <w:rsid w:val="00537976"/>
    <w:rsid w:val="00543E77"/>
    <w:rsid w:val="00545737"/>
    <w:rsid w:val="00546B8B"/>
    <w:rsid w:val="0054721D"/>
    <w:rsid w:val="0055049A"/>
    <w:rsid w:val="0055093B"/>
    <w:rsid w:val="00551E66"/>
    <w:rsid w:val="00552B6F"/>
    <w:rsid w:val="00554662"/>
    <w:rsid w:val="005568E3"/>
    <w:rsid w:val="00557CB1"/>
    <w:rsid w:val="00557EAC"/>
    <w:rsid w:val="005622CC"/>
    <w:rsid w:val="005638FC"/>
    <w:rsid w:val="00565D7B"/>
    <w:rsid w:val="0056622C"/>
    <w:rsid w:val="00566CA7"/>
    <w:rsid w:val="00571968"/>
    <w:rsid w:val="00574900"/>
    <w:rsid w:val="005759B7"/>
    <w:rsid w:val="00576A7F"/>
    <w:rsid w:val="00586806"/>
    <w:rsid w:val="00590022"/>
    <w:rsid w:val="0059017F"/>
    <w:rsid w:val="005927A1"/>
    <w:rsid w:val="00592D6E"/>
    <w:rsid w:val="00593B05"/>
    <w:rsid w:val="00594557"/>
    <w:rsid w:val="00597889"/>
    <w:rsid w:val="00597958"/>
    <w:rsid w:val="005A0433"/>
    <w:rsid w:val="005A0B90"/>
    <w:rsid w:val="005A3FDF"/>
    <w:rsid w:val="005A468E"/>
    <w:rsid w:val="005A7DEB"/>
    <w:rsid w:val="005B0B1E"/>
    <w:rsid w:val="005B0C39"/>
    <w:rsid w:val="005B27F2"/>
    <w:rsid w:val="005B5BBB"/>
    <w:rsid w:val="005B6122"/>
    <w:rsid w:val="005B6FC8"/>
    <w:rsid w:val="005B703B"/>
    <w:rsid w:val="005C271C"/>
    <w:rsid w:val="005C28D1"/>
    <w:rsid w:val="005C59C1"/>
    <w:rsid w:val="005C7518"/>
    <w:rsid w:val="005D6CCC"/>
    <w:rsid w:val="005D7411"/>
    <w:rsid w:val="005E03A2"/>
    <w:rsid w:val="005E3710"/>
    <w:rsid w:val="005E3966"/>
    <w:rsid w:val="005E3B73"/>
    <w:rsid w:val="005E461A"/>
    <w:rsid w:val="005E4F10"/>
    <w:rsid w:val="005E612F"/>
    <w:rsid w:val="005E7369"/>
    <w:rsid w:val="005E7653"/>
    <w:rsid w:val="005F176E"/>
    <w:rsid w:val="005F3F38"/>
    <w:rsid w:val="005F5884"/>
    <w:rsid w:val="0060361F"/>
    <w:rsid w:val="00603950"/>
    <w:rsid w:val="00607DDB"/>
    <w:rsid w:val="00610471"/>
    <w:rsid w:val="006106CF"/>
    <w:rsid w:val="00611585"/>
    <w:rsid w:val="00611B04"/>
    <w:rsid w:val="00613930"/>
    <w:rsid w:val="00616341"/>
    <w:rsid w:val="0061669D"/>
    <w:rsid w:val="006166B6"/>
    <w:rsid w:val="0061681E"/>
    <w:rsid w:val="00620B5C"/>
    <w:rsid w:val="0062178E"/>
    <w:rsid w:val="006228F1"/>
    <w:rsid w:val="00623344"/>
    <w:rsid w:val="006234A2"/>
    <w:rsid w:val="006234B0"/>
    <w:rsid w:val="006252D3"/>
    <w:rsid w:val="006261FB"/>
    <w:rsid w:val="00627B05"/>
    <w:rsid w:val="00631ACA"/>
    <w:rsid w:val="0063253B"/>
    <w:rsid w:val="00632B37"/>
    <w:rsid w:val="00636A5B"/>
    <w:rsid w:val="00636F19"/>
    <w:rsid w:val="00637B0F"/>
    <w:rsid w:val="006440DF"/>
    <w:rsid w:val="006455CE"/>
    <w:rsid w:val="006459AC"/>
    <w:rsid w:val="0064650C"/>
    <w:rsid w:val="00646CC7"/>
    <w:rsid w:val="0065107D"/>
    <w:rsid w:val="00651112"/>
    <w:rsid w:val="006571AA"/>
    <w:rsid w:val="00657EAE"/>
    <w:rsid w:val="00660FFF"/>
    <w:rsid w:val="0066124C"/>
    <w:rsid w:val="0066232E"/>
    <w:rsid w:val="006663D9"/>
    <w:rsid w:val="006705F7"/>
    <w:rsid w:val="00673BBF"/>
    <w:rsid w:val="00674C22"/>
    <w:rsid w:val="00675571"/>
    <w:rsid w:val="0067634A"/>
    <w:rsid w:val="00676E85"/>
    <w:rsid w:val="00677D55"/>
    <w:rsid w:val="00677D5F"/>
    <w:rsid w:val="0068036C"/>
    <w:rsid w:val="006805ED"/>
    <w:rsid w:val="0068234B"/>
    <w:rsid w:val="00682D40"/>
    <w:rsid w:val="0068318B"/>
    <w:rsid w:val="006832CD"/>
    <w:rsid w:val="00685B5D"/>
    <w:rsid w:val="0068607B"/>
    <w:rsid w:val="006902DE"/>
    <w:rsid w:val="0069032F"/>
    <w:rsid w:val="00690D05"/>
    <w:rsid w:val="006910A4"/>
    <w:rsid w:val="00692E7C"/>
    <w:rsid w:val="00695679"/>
    <w:rsid w:val="006A05EE"/>
    <w:rsid w:val="006A1C64"/>
    <w:rsid w:val="006A1EDF"/>
    <w:rsid w:val="006A29BE"/>
    <w:rsid w:val="006A40DF"/>
    <w:rsid w:val="006A41BB"/>
    <w:rsid w:val="006A43C7"/>
    <w:rsid w:val="006A5AF8"/>
    <w:rsid w:val="006A746A"/>
    <w:rsid w:val="006B0732"/>
    <w:rsid w:val="006B20B5"/>
    <w:rsid w:val="006B40F6"/>
    <w:rsid w:val="006B4CFB"/>
    <w:rsid w:val="006B5012"/>
    <w:rsid w:val="006C02D3"/>
    <w:rsid w:val="006C3577"/>
    <w:rsid w:val="006C3630"/>
    <w:rsid w:val="006C46B9"/>
    <w:rsid w:val="006C4C7B"/>
    <w:rsid w:val="006C6D71"/>
    <w:rsid w:val="006C7876"/>
    <w:rsid w:val="006C7E05"/>
    <w:rsid w:val="006D431F"/>
    <w:rsid w:val="006D541C"/>
    <w:rsid w:val="006E358F"/>
    <w:rsid w:val="006E4566"/>
    <w:rsid w:val="006E60D2"/>
    <w:rsid w:val="006F11FA"/>
    <w:rsid w:val="006F226D"/>
    <w:rsid w:val="006F29AC"/>
    <w:rsid w:val="006F2B9C"/>
    <w:rsid w:val="006F3813"/>
    <w:rsid w:val="006F4313"/>
    <w:rsid w:val="006F546C"/>
    <w:rsid w:val="006F6D4D"/>
    <w:rsid w:val="00700E37"/>
    <w:rsid w:val="00702628"/>
    <w:rsid w:val="00703B18"/>
    <w:rsid w:val="00704C27"/>
    <w:rsid w:val="00705129"/>
    <w:rsid w:val="0070522B"/>
    <w:rsid w:val="00705C9C"/>
    <w:rsid w:val="00705EF3"/>
    <w:rsid w:val="007069FD"/>
    <w:rsid w:val="00711712"/>
    <w:rsid w:val="007120BE"/>
    <w:rsid w:val="00712578"/>
    <w:rsid w:val="00714992"/>
    <w:rsid w:val="007156A5"/>
    <w:rsid w:val="00717850"/>
    <w:rsid w:val="00721F5C"/>
    <w:rsid w:val="00730DE1"/>
    <w:rsid w:val="007328E4"/>
    <w:rsid w:val="0073328A"/>
    <w:rsid w:val="00733B5D"/>
    <w:rsid w:val="007340A2"/>
    <w:rsid w:val="007346FD"/>
    <w:rsid w:val="0073623E"/>
    <w:rsid w:val="00736C4F"/>
    <w:rsid w:val="00737694"/>
    <w:rsid w:val="00740502"/>
    <w:rsid w:val="0074139F"/>
    <w:rsid w:val="007429E6"/>
    <w:rsid w:val="0074363F"/>
    <w:rsid w:val="00743659"/>
    <w:rsid w:val="007452D8"/>
    <w:rsid w:val="00747578"/>
    <w:rsid w:val="007476FA"/>
    <w:rsid w:val="0075018C"/>
    <w:rsid w:val="007508B1"/>
    <w:rsid w:val="00750F8B"/>
    <w:rsid w:val="007518D5"/>
    <w:rsid w:val="00751AEA"/>
    <w:rsid w:val="007548F8"/>
    <w:rsid w:val="00754FF5"/>
    <w:rsid w:val="00755B26"/>
    <w:rsid w:val="00756C89"/>
    <w:rsid w:val="007575A2"/>
    <w:rsid w:val="0076066E"/>
    <w:rsid w:val="00760D79"/>
    <w:rsid w:val="0076273B"/>
    <w:rsid w:val="007658C2"/>
    <w:rsid w:val="00765CF3"/>
    <w:rsid w:val="00766428"/>
    <w:rsid w:val="00767D7C"/>
    <w:rsid w:val="00773EE3"/>
    <w:rsid w:val="00774288"/>
    <w:rsid w:val="00775884"/>
    <w:rsid w:val="00775B81"/>
    <w:rsid w:val="00777A33"/>
    <w:rsid w:val="00777E4C"/>
    <w:rsid w:val="00783849"/>
    <w:rsid w:val="00784AFB"/>
    <w:rsid w:val="0078606B"/>
    <w:rsid w:val="007860D9"/>
    <w:rsid w:val="00787E77"/>
    <w:rsid w:val="00790905"/>
    <w:rsid w:val="00790AEA"/>
    <w:rsid w:val="00795FB3"/>
    <w:rsid w:val="00796173"/>
    <w:rsid w:val="00796E5A"/>
    <w:rsid w:val="007A063C"/>
    <w:rsid w:val="007A1B9C"/>
    <w:rsid w:val="007A1F5E"/>
    <w:rsid w:val="007A3FD7"/>
    <w:rsid w:val="007B144A"/>
    <w:rsid w:val="007B1AF7"/>
    <w:rsid w:val="007B29EA"/>
    <w:rsid w:val="007B2A05"/>
    <w:rsid w:val="007B2AD5"/>
    <w:rsid w:val="007B3161"/>
    <w:rsid w:val="007B61CC"/>
    <w:rsid w:val="007C5FE0"/>
    <w:rsid w:val="007C6660"/>
    <w:rsid w:val="007C7BDC"/>
    <w:rsid w:val="007D016B"/>
    <w:rsid w:val="007D36C3"/>
    <w:rsid w:val="007D37B4"/>
    <w:rsid w:val="007D677B"/>
    <w:rsid w:val="007D757B"/>
    <w:rsid w:val="007E0BC1"/>
    <w:rsid w:val="007E127C"/>
    <w:rsid w:val="007E14ED"/>
    <w:rsid w:val="007E2631"/>
    <w:rsid w:val="007E4981"/>
    <w:rsid w:val="007E5282"/>
    <w:rsid w:val="007E54E6"/>
    <w:rsid w:val="007E5EA1"/>
    <w:rsid w:val="007F093B"/>
    <w:rsid w:val="007F0AB0"/>
    <w:rsid w:val="007F2AC2"/>
    <w:rsid w:val="007F595F"/>
    <w:rsid w:val="007F5F94"/>
    <w:rsid w:val="007F626A"/>
    <w:rsid w:val="007F76F6"/>
    <w:rsid w:val="00801F56"/>
    <w:rsid w:val="00803598"/>
    <w:rsid w:val="008035FF"/>
    <w:rsid w:val="008140EF"/>
    <w:rsid w:val="008156A3"/>
    <w:rsid w:val="00815E9C"/>
    <w:rsid w:val="00816365"/>
    <w:rsid w:val="00816755"/>
    <w:rsid w:val="008167B4"/>
    <w:rsid w:val="00817362"/>
    <w:rsid w:val="00817D38"/>
    <w:rsid w:val="008204FF"/>
    <w:rsid w:val="00820D01"/>
    <w:rsid w:val="0082168F"/>
    <w:rsid w:val="00822B24"/>
    <w:rsid w:val="0082516C"/>
    <w:rsid w:val="008259AC"/>
    <w:rsid w:val="00826A92"/>
    <w:rsid w:val="008321A5"/>
    <w:rsid w:val="008325C9"/>
    <w:rsid w:val="00836D2C"/>
    <w:rsid w:val="00837FC0"/>
    <w:rsid w:val="00840B7E"/>
    <w:rsid w:val="00841A26"/>
    <w:rsid w:val="00852393"/>
    <w:rsid w:val="00853525"/>
    <w:rsid w:val="00853C2A"/>
    <w:rsid w:val="00853CF0"/>
    <w:rsid w:val="00861AAC"/>
    <w:rsid w:val="00861D07"/>
    <w:rsid w:val="008634F6"/>
    <w:rsid w:val="00863B42"/>
    <w:rsid w:val="0086676B"/>
    <w:rsid w:val="008733D5"/>
    <w:rsid w:val="00873B5E"/>
    <w:rsid w:val="00874EE7"/>
    <w:rsid w:val="008751F8"/>
    <w:rsid w:val="00875972"/>
    <w:rsid w:val="00876479"/>
    <w:rsid w:val="00876D47"/>
    <w:rsid w:val="0087712D"/>
    <w:rsid w:val="00883B9D"/>
    <w:rsid w:val="00883E02"/>
    <w:rsid w:val="0088582A"/>
    <w:rsid w:val="008875DD"/>
    <w:rsid w:val="00890157"/>
    <w:rsid w:val="0089145A"/>
    <w:rsid w:val="008915D9"/>
    <w:rsid w:val="00891729"/>
    <w:rsid w:val="008917DD"/>
    <w:rsid w:val="008964DF"/>
    <w:rsid w:val="00897390"/>
    <w:rsid w:val="008A042F"/>
    <w:rsid w:val="008A2553"/>
    <w:rsid w:val="008A30E8"/>
    <w:rsid w:val="008A3625"/>
    <w:rsid w:val="008A4C8B"/>
    <w:rsid w:val="008A52A9"/>
    <w:rsid w:val="008A65EE"/>
    <w:rsid w:val="008B2271"/>
    <w:rsid w:val="008B374E"/>
    <w:rsid w:val="008B3D75"/>
    <w:rsid w:val="008B5BE4"/>
    <w:rsid w:val="008B6157"/>
    <w:rsid w:val="008B65B1"/>
    <w:rsid w:val="008B65B7"/>
    <w:rsid w:val="008C0986"/>
    <w:rsid w:val="008C0F32"/>
    <w:rsid w:val="008C1CBA"/>
    <w:rsid w:val="008C3A39"/>
    <w:rsid w:val="008C4020"/>
    <w:rsid w:val="008C43B6"/>
    <w:rsid w:val="008C456B"/>
    <w:rsid w:val="008C49D4"/>
    <w:rsid w:val="008C70DF"/>
    <w:rsid w:val="008D2099"/>
    <w:rsid w:val="008D2757"/>
    <w:rsid w:val="008D3C14"/>
    <w:rsid w:val="008D437D"/>
    <w:rsid w:val="008D4815"/>
    <w:rsid w:val="008E067C"/>
    <w:rsid w:val="008E5056"/>
    <w:rsid w:val="008E5F32"/>
    <w:rsid w:val="008F25AF"/>
    <w:rsid w:val="008F4665"/>
    <w:rsid w:val="008F4958"/>
    <w:rsid w:val="008F67C4"/>
    <w:rsid w:val="008F67DF"/>
    <w:rsid w:val="008F6E80"/>
    <w:rsid w:val="00900193"/>
    <w:rsid w:val="00901DF4"/>
    <w:rsid w:val="00903752"/>
    <w:rsid w:val="00905E97"/>
    <w:rsid w:val="00906667"/>
    <w:rsid w:val="00906B0D"/>
    <w:rsid w:val="00907216"/>
    <w:rsid w:val="009109AC"/>
    <w:rsid w:val="00910E81"/>
    <w:rsid w:val="00911842"/>
    <w:rsid w:val="00911AE6"/>
    <w:rsid w:val="00912192"/>
    <w:rsid w:val="009136DA"/>
    <w:rsid w:val="00915281"/>
    <w:rsid w:val="009161A3"/>
    <w:rsid w:val="009161BB"/>
    <w:rsid w:val="00916B7F"/>
    <w:rsid w:val="00917927"/>
    <w:rsid w:val="00917AA3"/>
    <w:rsid w:val="00922730"/>
    <w:rsid w:val="00923771"/>
    <w:rsid w:val="009243E5"/>
    <w:rsid w:val="00931769"/>
    <w:rsid w:val="00932930"/>
    <w:rsid w:val="00933416"/>
    <w:rsid w:val="00933919"/>
    <w:rsid w:val="009351AF"/>
    <w:rsid w:val="00936718"/>
    <w:rsid w:val="00937282"/>
    <w:rsid w:val="00937422"/>
    <w:rsid w:val="009406AB"/>
    <w:rsid w:val="00941E46"/>
    <w:rsid w:val="00943F1B"/>
    <w:rsid w:val="0094407B"/>
    <w:rsid w:val="00945974"/>
    <w:rsid w:val="009467BB"/>
    <w:rsid w:val="00952FC9"/>
    <w:rsid w:val="009552FD"/>
    <w:rsid w:val="0095649D"/>
    <w:rsid w:val="00956AD7"/>
    <w:rsid w:val="00956F1C"/>
    <w:rsid w:val="00961019"/>
    <w:rsid w:val="009610ED"/>
    <w:rsid w:val="0096264C"/>
    <w:rsid w:val="009638A6"/>
    <w:rsid w:val="009646B1"/>
    <w:rsid w:val="0096473B"/>
    <w:rsid w:val="00967DA7"/>
    <w:rsid w:val="00970BE7"/>
    <w:rsid w:val="00970D83"/>
    <w:rsid w:val="00971E9D"/>
    <w:rsid w:val="00972A65"/>
    <w:rsid w:val="00973D96"/>
    <w:rsid w:val="009750FC"/>
    <w:rsid w:val="009754ED"/>
    <w:rsid w:val="00975BCE"/>
    <w:rsid w:val="0097691D"/>
    <w:rsid w:val="0097766E"/>
    <w:rsid w:val="009813A4"/>
    <w:rsid w:val="00981E5D"/>
    <w:rsid w:val="0098266E"/>
    <w:rsid w:val="00990B50"/>
    <w:rsid w:val="00991CE8"/>
    <w:rsid w:val="0099213D"/>
    <w:rsid w:val="00994F6B"/>
    <w:rsid w:val="00997776"/>
    <w:rsid w:val="00997DB8"/>
    <w:rsid w:val="009A28BE"/>
    <w:rsid w:val="009A3422"/>
    <w:rsid w:val="009A44AF"/>
    <w:rsid w:val="009A59A4"/>
    <w:rsid w:val="009A5E4F"/>
    <w:rsid w:val="009A6946"/>
    <w:rsid w:val="009B184B"/>
    <w:rsid w:val="009B23E9"/>
    <w:rsid w:val="009B5889"/>
    <w:rsid w:val="009B71A4"/>
    <w:rsid w:val="009C0A5C"/>
    <w:rsid w:val="009C1151"/>
    <w:rsid w:val="009C1157"/>
    <w:rsid w:val="009C284E"/>
    <w:rsid w:val="009C2BAA"/>
    <w:rsid w:val="009C46DE"/>
    <w:rsid w:val="009C55B9"/>
    <w:rsid w:val="009C6278"/>
    <w:rsid w:val="009D0596"/>
    <w:rsid w:val="009D0CE8"/>
    <w:rsid w:val="009D42D2"/>
    <w:rsid w:val="009D512C"/>
    <w:rsid w:val="009D78F2"/>
    <w:rsid w:val="009E041B"/>
    <w:rsid w:val="009E3036"/>
    <w:rsid w:val="009E4F03"/>
    <w:rsid w:val="009E54B2"/>
    <w:rsid w:val="009E7809"/>
    <w:rsid w:val="009F16FC"/>
    <w:rsid w:val="009F1B0F"/>
    <w:rsid w:val="009F1C06"/>
    <w:rsid w:val="009F2306"/>
    <w:rsid w:val="009F27FF"/>
    <w:rsid w:val="009F293D"/>
    <w:rsid w:val="009F6903"/>
    <w:rsid w:val="009F7C34"/>
    <w:rsid w:val="009F7CF7"/>
    <w:rsid w:val="00A016C1"/>
    <w:rsid w:val="00A01746"/>
    <w:rsid w:val="00A02AEA"/>
    <w:rsid w:val="00A02D74"/>
    <w:rsid w:val="00A03A46"/>
    <w:rsid w:val="00A046B2"/>
    <w:rsid w:val="00A07864"/>
    <w:rsid w:val="00A1249F"/>
    <w:rsid w:val="00A1456D"/>
    <w:rsid w:val="00A17C43"/>
    <w:rsid w:val="00A22537"/>
    <w:rsid w:val="00A23BBE"/>
    <w:rsid w:val="00A252A2"/>
    <w:rsid w:val="00A266ED"/>
    <w:rsid w:val="00A303AA"/>
    <w:rsid w:val="00A307EA"/>
    <w:rsid w:val="00A32769"/>
    <w:rsid w:val="00A32AD0"/>
    <w:rsid w:val="00A338A0"/>
    <w:rsid w:val="00A37417"/>
    <w:rsid w:val="00A40B0D"/>
    <w:rsid w:val="00A415AE"/>
    <w:rsid w:val="00A436CF"/>
    <w:rsid w:val="00A44716"/>
    <w:rsid w:val="00A45A12"/>
    <w:rsid w:val="00A4719D"/>
    <w:rsid w:val="00A543BC"/>
    <w:rsid w:val="00A543D9"/>
    <w:rsid w:val="00A56F7F"/>
    <w:rsid w:val="00A6013C"/>
    <w:rsid w:val="00A61977"/>
    <w:rsid w:val="00A62323"/>
    <w:rsid w:val="00A62ACF"/>
    <w:rsid w:val="00A67100"/>
    <w:rsid w:val="00A7069D"/>
    <w:rsid w:val="00A754A0"/>
    <w:rsid w:val="00A75FED"/>
    <w:rsid w:val="00A87630"/>
    <w:rsid w:val="00A94142"/>
    <w:rsid w:val="00AA0F3C"/>
    <w:rsid w:val="00AA4377"/>
    <w:rsid w:val="00AA4543"/>
    <w:rsid w:val="00AA6DAE"/>
    <w:rsid w:val="00AA6E97"/>
    <w:rsid w:val="00AB0B70"/>
    <w:rsid w:val="00AB1028"/>
    <w:rsid w:val="00AB1BE9"/>
    <w:rsid w:val="00AB24DA"/>
    <w:rsid w:val="00AB26A4"/>
    <w:rsid w:val="00AC156A"/>
    <w:rsid w:val="00AC4B61"/>
    <w:rsid w:val="00AC5424"/>
    <w:rsid w:val="00AC6296"/>
    <w:rsid w:val="00AD057E"/>
    <w:rsid w:val="00AD0BBA"/>
    <w:rsid w:val="00AD0DFA"/>
    <w:rsid w:val="00AD2874"/>
    <w:rsid w:val="00AD2A00"/>
    <w:rsid w:val="00AD3D60"/>
    <w:rsid w:val="00AD53F4"/>
    <w:rsid w:val="00AD6549"/>
    <w:rsid w:val="00AD7256"/>
    <w:rsid w:val="00AE1DDD"/>
    <w:rsid w:val="00AE2D0B"/>
    <w:rsid w:val="00AE5260"/>
    <w:rsid w:val="00AE5E7F"/>
    <w:rsid w:val="00AE6ED6"/>
    <w:rsid w:val="00AF310D"/>
    <w:rsid w:val="00AF75C8"/>
    <w:rsid w:val="00B01ED9"/>
    <w:rsid w:val="00B03238"/>
    <w:rsid w:val="00B04D00"/>
    <w:rsid w:val="00B05D29"/>
    <w:rsid w:val="00B070EA"/>
    <w:rsid w:val="00B10930"/>
    <w:rsid w:val="00B1161E"/>
    <w:rsid w:val="00B1250E"/>
    <w:rsid w:val="00B13051"/>
    <w:rsid w:val="00B13E18"/>
    <w:rsid w:val="00B16562"/>
    <w:rsid w:val="00B176A6"/>
    <w:rsid w:val="00B177F9"/>
    <w:rsid w:val="00B2013E"/>
    <w:rsid w:val="00B20997"/>
    <w:rsid w:val="00B23236"/>
    <w:rsid w:val="00B23BBE"/>
    <w:rsid w:val="00B31214"/>
    <w:rsid w:val="00B3237A"/>
    <w:rsid w:val="00B32935"/>
    <w:rsid w:val="00B35CB1"/>
    <w:rsid w:val="00B3685F"/>
    <w:rsid w:val="00B36E82"/>
    <w:rsid w:val="00B37084"/>
    <w:rsid w:val="00B401BB"/>
    <w:rsid w:val="00B410D9"/>
    <w:rsid w:val="00B41DD7"/>
    <w:rsid w:val="00B426B6"/>
    <w:rsid w:val="00B42BB4"/>
    <w:rsid w:val="00B43001"/>
    <w:rsid w:val="00B45B67"/>
    <w:rsid w:val="00B45FA1"/>
    <w:rsid w:val="00B4675F"/>
    <w:rsid w:val="00B4733F"/>
    <w:rsid w:val="00B50DAD"/>
    <w:rsid w:val="00B517D1"/>
    <w:rsid w:val="00B53521"/>
    <w:rsid w:val="00B54CB7"/>
    <w:rsid w:val="00B55E39"/>
    <w:rsid w:val="00B561B6"/>
    <w:rsid w:val="00B574F5"/>
    <w:rsid w:val="00B619DB"/>
    <w:rsid w:val="00B61DD6"/>
    <w:rsid w:val="00B62591"/>
    <w:rsid w:val="00B62B1B"/>
    <w:rsid w:val="00B63A8B"/>
    <w:rsid w:val="00B63ED5"/>
    <w:rsid w:val="00B6504A"/>
    <w:rsid w:val="00B670AC"/>
    <w:rsid w:val="00B72973"/>
    <w:rsid w:val="00B74968"/>
    <w:rsid w:val="00B7509E"/>
    <w:rsid w:val="00B75DA6"/>
    <w:rsid w:val="00B81C27"/>
    <w:rsid w:val="00B84119"/>
    <w:rsid w:val="00B85ABD"/>
    <w:rsid w:val="00B85BE5"/>
    <w:rsid w:val="00B86644"/>
    <w:rsid w:val="00B8744C"/>
    <w:rsid w:val="00B874A7"/>
    <w:rsid w:val="00B90E03"/>
    <w:rsid w:val="00B9153C"/>
    <w:rsid w:val="00B929C5"/>
    <w:rsid w:val="00B92A4D"/>
    <w:rsid w:val="00B92D12"/>
    <w:rsid w:val="00B95213"/>
    <w:rsid w:val="00B95446"/>
    <w:rsid w:val="00B963A3"/>
    <w:rsid w:val="00B96CA9"/>
    <w:rsid w:val="00BA11B8"/>
    <w:rsid w:val="00BA44B9"/>
    <w:rsid w:val="00BA5FF6"/>
    <w:rsid w:val="00BA744F"/>
    <w:rsid w:val="00BB1587"/>
    <w:rsid w:val="00BB271E"/>
    <w:rsid w:val="00BB41BC"/>
    <w:rsid w:val="00BB68BC"/>
    <w:rsid w:val="00BC11DD"/>
    <w:rsid w:val="00BC2245"/>
    <w:rsid w:val="00BD030A"/>
    <w:rsid w:val="00BD1FC6"/>
    <w:rsid w:val="00BD7AE1"/>
    <w:rsid w:val="00BD7D2A"/>
    <w:rsid w:val="00BD7DAD"/>
    <w:rsid w:val="00BE2CFB"/>
    <w:rsid w:val="00BE3ED2"/>
    <w:rsid w:val="00BE43FF"/>
    <w:rsid w:val="00BE4886"/>
    <w:rsid w:val="00BE5D55"/>
    <w:rsid w:val="00BE61B7"/>
    <w:rsid w:val="00BE7BAD"/>
    <w:rsid w:val="00BE7EB8"/>
    <w:rsid w:val="00BF1383"/>
    <w:rsid w:val="00BF3A6F"/>
    <w:rsid w:val="00BF53FD"/>
    <w:rsid w:val="00BF5BF6"/>
    <w:rsid w:val="00BF5D17"/>
    <w:rsid w:val="00BF6C2A"/>
    <w:rsid w:val="00C0092E"/>
    <w:rsid w:val="00C009CF"/>
    <w:rsid w:val="00C0494B"/>
    <w:rsid w:val="00C0522F"/>
    <w:rsid w:val="00C05D48"/>
    <w:rsid w:val="00C066D4"/>
    <w:rsid w:val="00C07A01"/>
    <w:rsid w:val="00C11590"/>
    <w:rsid w:val="00C134D5"/>
    <w:rsid w:val="00C17101"/>
    <w:rsid w:val="00C17480"/>
    <w:rsid w:val="00C17F4D"/>
    <w:rsid w:val="00C20554"/>
    <w:rsid w:val="00C21A05"/>
    <w:rsid w:val="00C22EED"/>
    <w:rsid w:val="00C24C18"/>
    <w:rsid w:val="00C2792F"/>
    <w:rsid w:val="00C27BD7"/>
    <w:rsid w:val="00C31AA3"/>
    <w:rsid w:val="00C33338"/>
    <w:rsid w:val="00C3527D"/>
    <w:rsid w:val="00C363B1"/>
    <w:rsid w:val="00C36D40"/>
    <w:rsid w:val="00C37ACB"/>
    <w:rsid w:val="00C4273E"/>
    <w:rsid w:val="00C42B25"/>
    <w:rsid w:val="00C431A2"/>
    <w:rsid w:val="00C44345"/>
    <w:rsid w:val="00C44F39"/>
    <w:rsid w:val="00C51072"/>
    <w:rsid w:val="00C523E0"/>
    <w:rsid w:val="00C555F6"/>
    <w:rsid w:val="00C5614F"/>
    <w:rsid w:val="00C56796"/>
    <w:rsid w:val="00C604DE"/>
    <w:rsid w:val="00C63540"/>
    <w:rsid w:val="00C6359E"/>
    <w:rsid w:val="00C64B14"/>
    <w:rsid w:val="00C70599"/>
    <w:rsid w:val="00C71470"/>
    <w:rsid w:val="00C71E31"/>
    <w:rsid w:val="00C7425D"/>
    <w:rsid w:val="00C74F1F"/>
    <w:rsid w:val="00C757D5"/>
    <w:rsid w:val="00C767B9"/>
    <w:rsid w:val="00C768A4"/>
    <w:rsid w:val="00C8240D"/>
    <w:rsid w:val="00C82686"/>
    <w:rsid w:val="00C83AF1"/>
    <w:rsid w:val="00C84302"/>
    <w:rsid w:val="00C84E25"/>
    <w:rsid w:val="00C85900"/>
    <w:rsid w:val="00C90857"/>
    <w:rsid w:val="00C9153A"/>
    <w:rsid w:val="00C91E25"/>
    <w:rsid w:val="00C9475C"/>
    <w:rsid w:val="00CA27E0"/>
    <w:rsid w:val="00CA3218"/>
    <w:rsid w:val="00CA3390"/>
    <w:rsid w:val="00CA3746"/>
    <w:rsid w:val="00CA6912"/>
    <w:rsid w:val="00CA6D32"/>
    <w:rsid w:val="00CB04D4"/>
    <w:rsid w:val="00CB2EA7"/>
    <w:rsid w:val="00CB3771"/>
    <w:rsid w:val="00CB569F"/>
    <w:rsid w:val="00CB6237"/>
    <w:rsid w:val="00CC3696"/>
    <w:rsid w:val="00CC591F"/>
    <w:rsid w:val="00CC6141"/>
    <w:rsid w:val="00CC78CD"/>
    <w:rsid w:val="00CD030A"/>
    <w:rsid w:val="00CD0C2D"/>
    <w:rsid w:val="00CD2634"/>
    <w:rsid w:val="00CD3026"/>
    <w:rsid w:val="00CD6E7B"/>
    <w:rsid w:val="00CE346B"/>
    <w:rsid w:val="00CE3AD2"/>
    <w:rsid w:val="00CE44E4"/>
    <w:rsid w:val="00CE62A7"/>
    <w:rsid w:val="00CF0141"/>
    <w:rsid w:val="00CF10FC"/>
    <w:rsid w:val="00CF1E60"/>
    <w:rsid w:val="00CF37A7"/>
    <w:rsid w:val="00CF5B30"/>
    <w:rsid w:val="00D020CF"/>
    <w:rsid w:val="00D04DA9"/>
    <w:rsid w:val="00D10417"/>
    <w:rsid w:val="00D10889"/>
    <w:rsid w:val="00D1107D"/>
    <w:rsid w:val="00D128CC"/>
    <w:rsid w:val="00D13989"/>
    <w:rsid w:val="00D1531A"/>
    <w:rsid w:val="00D21273"/>
    <w:rsid w:val="00D2181D"/>
    <w:rsid w:val="00D22117"/>
    <w:rsid w:val="00D236D2"/>
    <w:rsid w:val="00D23908"/>
    <w:rsid w:val="00D25227"/>
    <w:rsid w:val="00D26E96"/>
    <w:rsid w:val="00D301BE"/>
    <w:rsid w:val="00D3190C"/>
    <w:rsid w:val="00D35FD7"/>
    <w:rsid w:val="00D35FFD"/>
    <w:rsid w:val="00D36938"/>
    <w:rsid w:val="00D42C44"/>
    <w:rsid w:val="00D42DF6"/>
    <w:rsid w:val="00D438D3"/>
    <w:rsid w:val="00D441B9"/>
    <w:rsid w:val="00D445DF"/>
    <w:rsid w:val="00D44E4B"/>
    <w:rsid w:val="00D455D2"/>
    <w:rsid w:val="00D466A8"/>
    <w:rsid w:val="00D5077C"/>
    <w:rsid w:val="00D51356"/>
    <w:rsid w:val="00D556C3"/>
    <w:rsid w:val="00D66C2D"/>
    <w:rsid w:val="00D66DDD"/>
    <w:rsid w:val="00D7119F"/>
    <w:rsid w:val="00D746C5"/>
    <w:rsid w:val="00D75054"/>
    <w:rsid w:val="00D75729"/>
    <w:rsid w:val="00D76354"/>
    <w:rsid w:val="00D76652"/>
    <w:rsid w:val="00D76D5F"/>
    <w:rsid w:val="00D77888"/>
    <w:rsid w:val="00D831F9"/>
    <w:rsid w:val="00D84782"/>
    <w:rsid w:val="00D84853"/>
    <w:rsid w:val="00D90665"/>
    <w:rsid w:val="00D91BC9"/>
    <w:rsid w:val="00D930F4"/>
    <w:rsid w:val="00D93BE1"/>
    <w:rsid w:val="00D94BF8"/>
    <w:rsid w:val="00D9589B"/>
    <w:rsid w:val="00D96B6D"/>
    <w:rsid w:val="00D96E65"/>
    <w:rsid w:val="00D97E28"/>
    <w:rsid w:val="00DA13BC"/>
    <w:rsid w:val="00DA2F86"/>
    <w:rsid w:val="00DA52A9"/>
    <w:rsid w:val="00DB0785"/>
    <w:rsid w:val="00DB199F"/>
    <w:rsid w:val="00DC1B53"/>
    <w:rsid w:val="00DC317B"/>
    <w:rsid w:val="00DC4475"/>
    <w:rsid w:val="00DC5957"/>
    <w:rsid w:val="00DC6AF2"/>
    <w:rsid w:val="00DD089C"/>
    <w:rsid w:val="00DD294B"/>
    <w:rsid w:val="00DD430D"/>
    <w:rsid w:val="00DD5BF4"/>
    <w:rsid w:val="00DD796E"/>
    <w:rsid w:val="00DD7AD2"/>
    <w:rsid w:val="00DE0A0D"/>
    <w:rsid w:val="00DE1995"/>
    <w:rsid w:val="00DE27DA"/>
    <w:rsid w:val="00DE2B5D"/>
    <w:rsid w:val="00DE4C06"/>
    <w:rsid w:val="00DE4FE2"/>
    <w:rsid w:val="00DE4FED"/>
    <w:rsid w:val="00DE7178"/>
    <w:rsid w:val="00DE7AF5"/>
    <w:rsid w:val="00DF4BAB"/>
    <w:rsid w:val="00DF5DF2"/>
    <w:rsid w:val="00DF5E8E"/>
    <w:rsid w:val="00DF66AB"/>
    <w:rsid w:val="00DF7899"/>
    <w:rsid w:val="00E01E28"/>
    <w:rsid w:val="00E0214C"/>
    <w:rsid w:val="00E02270"/>
    <w:rsid w:val="00E02EC9"/>
    <w:rsid w:val="00E0308B"/>
    <w:rsid w:val="00E062D4"/>
    <w:rsid w:val="00E07EF3"/>
    <w:rsid w:val="00E10155"/>
    <w:rsid w:val="00E121DB"/>
    <w:rsid w:val="00E1450E"/>
    <w:rsid w:val="00E14BF3"/>
    <w:rsid w:val="00E15AF1"/>
    <w:rsid w:val="00E21419"/>
    <w:rsid w:val="00E21A53"/>
    <w:rsid w:val="00E22032"/>
    <w:rsid w:val="00E23748"/>
    <w:rsid w:val="00E238C5"/>
    <w:rsid w:val="00E23A5A"/>
    <w:rsid w:val="00E26E03"/>
    <w:rsid w:val="00E26E80"/>
    <w:rsid w:val="00E348E1"/>
    <w:rsid w:val="00E34E67"/>
    <w:rsid w:val="00E3777D"/>
    <w:rsid w:val="00E411A0"/>
    <w:rsid w:val="00E44E08"/>
    <w:rsid w:val="00E5198A"/>
    <w:rsid w:val="00E531F3"/>
    <w:rsid w:val="00E53809"/>
    <w:rsid w:val="00E53A7E"/>
    <w:rsid w:val="00E543C2"/>
    <w:rsid w:val="00E55A3F"/>
    <w:rsid w:val="00E571F4"/>
    <w:rsid w:val="00E57CED"/>
    <w:rsid w:val="00E6104A"/>
    <w:rsid w:val="00E62987"/>
    <w:rsid w:val="00E6397F"/>
    <w:rsid w:val="00E64524"/>
    <w:rsid w:val="00E65885"/>
    <w:rsid w:val="00E660EF"/>
    <w:rsid w:val="00E66A31"/>
    <w:rsid w:val="00E670A1"/>
    <w:rsid w:val="00E70C2F"/>
    <w:rsid w:val="00E71895"/>
    <w:rsid w:val="00E744A3"/>
    <w:rsid w:val="00E74892"/>
    <w:rsid w:val="00E75D93"/>
    <w:rsid w:val="00E762ED"/>
    <w:rsid w:val="00E76E80"/>
    <w:rsid w:val="00E776C5"/>
    <w:rsid w:val="00E77D7B"/>
    <w:rsid w:val="00E84AC3"/>
    <w:rsid w:val="00E877A4"/>
    <w:rsid w:val="00E877C8"/>
    <w:rsid w:val="00E92630"/>
    <w:rsid w:val="00E92D69"/>
    <w:rsid w:val="00E93A59"/>
    <w:rsid w:val="00E949E1"/>
    <w:rsid w:val="00E94AB2"/>
    <w:rsid w:val="00E952AE"/>
    <w:rsid w:val="00E97310"/>
    <w:rsid w:val="00EA113C"/>
    <w:rsid w:val="00EA2AF3"/>
    <w:rsid w:val="00EA30B1"/>
    <w:rsid w:val="00EA6664"/>
    <w:rsid w:val="00EB017A"/>
    <w:rsid w:val="00EB1271"/>
    <w:rsid w:val="00EB4345"/>
    <w:rsid w:val="00EB6881"/>
    <w:rsid w:val="00EC2267"/>
    <w:rsid w:val="00EC3D4C"/>
    <w:rsid w:val="00EC7925"/>
    <w:rsid w:val="00ED020F"/>
    <w:rsid w:val="00ED1A43"/>
    <w:rsid w:val="00ED1CDF"/>
    <w:rsid w:val="00ED267B"/>
    <w:rsid w:val="00ED41F6"/>
    <w:rsid w:val="00ED732E"/>
    <w:rsid w:val="00EE0695"/>
    <w:rsid w:val="00EE1421"/>
    <w:rsid w:val="00EE1EC1"/>
    <w:rsid w:val="00EE38B1"/>
    <w:rsid w:val="00EE7E90"/>
    <w:rsid w:val="00EF05F5"/>
    <w:rsid w:val="00EF3E58"/>
    <w:rsid w:val="00EF5701"/>
    <w:rsid w:val="00EF5CFD"/>
    <w:rsid w:val="00EF730B"/>
    <w:rsid w:val="00EF7382"/>
    <w:rsid w:val="00EF7F8E"/>
    <w:rsid w:val="00F00A7E"/>
    <w:rsid w:val="00F042F6"/>
    <w:rsid w:val="00F118F0"/>
    <w:rsid w:val="00F140BA"/>
    <w:rsid w:val="00F1513E"/>
    <w:rsid w:val="00F173B8"/>
    <w:rsid w:val="00F176CD"/>
    <w:rsid w:val="00F20B2D"/>
    <w:rsid w:val="00F21EEE"/>
    <w:rsid w:val="00F2658F"/>
    <w:rsid w:val="00F271F2"/>
    <w:rsid w:val="00F27F04"/>
    <w:rsid w:val="00F30302"/>
    <w:rsid w:val="00F32AB2"/>
    <w:rsid w:val="00F349ED"/>
    <w:rsid w:val="00F42820"/>
    <w:rsid w:val="00F431B4"/>
    <w:rsid w:val="00F463AB"/>
    <w:rsid w:val="00F5274D"/>
    <w:rsid w:val="00F55595"/>
    <w:rsid w:val="00F55653"/>
    <w:rsid w:val="00F6093E"/>
    <w:rsid w:val="00F6309C"/>
    <w:rsid w:val="00F6441B"/>
    <w:rsid w:val="00F66A1E"/>
    <w:rsid w:val="00F7416E"/>
    <w:rsid w:val="00F74FF8"/>
    <w:rsid w:val="00F75097"/>
    <w:rsid w:val="00F750EB"/>
    <w:rsid w:val="00F75B0E"/>
    <w:rsid w:val="00F762D6"/>
    <w:rsid w:val="00F76408"/>
    <w:rsid w:val="00F77615"/>
    <w:rsid w:val="00F81B7D"/>
    <w:rsid w:val="00F8356B"/>
    <w:rsid w:val="00F8509B"/>
    <w:rsid w:val="00F8565A"/>
    <w:rsid w:val="00F85705"/>
    <w:rsid w:val="00F8578D"/>
    <w:rsid w:val="00F8599A"/>
    <w:rsid w:val="00F865DC"/>
    <w:rsid w:val="00F87383"/>
    <w:rsid w:val="00F90F6E"/>
    <w:rsid w:val="00F917BA"/>
    <w:rsid w:val="00F9340D"/>
    <w:rsid w:val="00FA2268"/>
    <w:rsid w:val="00FA35C7"/>
    <w:rsid w:val="00FA3864"/>
    <w:rsid w:val="00FA3A99"/>
    <w:rsid w:val="00FA4375"/>
    <w:rsid w:val="00FA7ABD"/>
    <w:rsid w:val="00FB0021"/>
    <w:rsid w:val="00FB062E"/>
    <w:rsid w:val="00FB0791"/>
    <w:rsid w:val="00FB12FC"/>
    <w:rsid w:val="00FB4E63"/>
    <w:rsid w:val="00FB50D8"/>
    <w:rsid w:val="00FB529C"/>
    <w:rsid w:val="00FC091D"/>
    <w:rsid w:val="00FC0CDA"/>
    <w:rsid w:val="00FC3A30"/>
    <w:rsid w:val="00FC72AC"/>
    <w:rsid w:val="00FC78A6"/>
    <w:rsid w:val="00FD4A89"/>
    <w:rsid w:val="00FD4C02"/>
    <w:rsid w:val="00FD5DD6"/>
    <w:rsid w:val="00FD6C53"/>
    <w:rsid w:val="00FD7631"/>
    <w:rsid w:val="00FE14C4"/>
    <w:rsid w:val="00FE2ED9"/>
    <w:rsid w:val="00FE3B67"/>
    <w:rsid w:val="00FE6B70"/>
    <w:rsid w:val="00FE6BDA"/>
    <w:rsid w:val="00FE7EE6"/>
    <w:rsid w:val="00FF0052"/>
    <w:rsid w:val="00FF1A90"/>
    <w:rsid w:val="00FF2114"/>
    <w:rsid w:val="00FF36FD"/>
    <w:rsid w:val="00FF51D8"/>
    <w:rsid w:val="00FF51DD"/>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E7E5A5"/>
  <w15:docId w15:val="{293158F5-D551-4003-A9D1-CFFEB9FA5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4">
    <w:lsdException w:name="Normal" w:qFormat="1"/>
    <w:lsdException w:name="heading 1" w:uiPriority="99" w:qFormat="1"/>
    <w:lsdException w:name="heading 2" w:uiPriority="99" w:qFormat="1"/>
    <w:lsdException w:name="heading 3" w:uiPriority="99"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65049"/>
    <w:pPr>
      <w:autoSpaceDE w:val="0"/>
      <w:autoSpaceDN w:val="0"/>
      <w:adjustRightInd w:val="0"/>
      <w:spacing w:after="60"/>
      <w:jc w:val="both"/>
    </w:pPr>
    <w:rPr>
      <w:rFonts w:ascii="Arial Narrow" w:hAnsi="Arial Narrow" w:cs="ConduitITC-Light"/>
      <w:bCs/>
      <w:color w:val="000000"/>
      <w:sz w:val="22"/>
      <w:szCs w:val="22"/>
      <w:lang w:val="en-US" w:eastAsia="fr-FR"/>
    </w:rPr>
  </w:style>
  <w:style w:type="paragraph" w:styleId="Titre1">
    <w:name w:val="heading 1"/>
    <w:basedOn w:val="Normal"/>
    <w:next w:val="Normal"/>
    <w:link w:val="Titre1Car"/>
    <w:autoRedefine/>
    <w:uiPriority w:val="99"/>
    <w:qFormat/>
    <w:rsid w:val="00767D7C"/>
    <w:pPr>
      <w:keepNext/>
      <w:keepLines/>
      <w:numPr>
        <w:numId w:val="31"/>
      </w:numPr>
      <w:tabs>
        <w:tab w:val="left" w:pos="360"/>
      </w:tabs>
      <w:spacing w:after="240"/>
      <w:jc w:val="right"/>
      <w:outlineLvl w:val="0"/>
    </w:pPr>
    <w:rPr>
      <w:rFonts w:eastAsia="Calibri"/>
      <w:color w:val="365F91"/>
      <w:sz w:val="36"/>
      <w:szCs w:val="48"/>
    </w:rPr>
  </w:style>
  <w:style w:type="paragraph" w:styleId="Titre2">
    <w:name w:val="heading 2"/>
    <w:basedOn w:val="Normal"/>
    <w:next w:val="Normal"/>
    <w:link w:val="Titre2Car"/>
    <w:autoRedefine/>
    <w:uiPriority w:val="99"/>
    <w:qFormat/>
    <w:rsid w:val="00767D7C"/>
    <w:pPr>
      <w:keepNext/>
      <w:keepLines/>
      <w:numPr>
        <w:ilvl w:val="1"/>
        <w:numId w:val="31"/>
      </w:numPr>
      <w:tabs>
        <w:tab w:val="left" w:pos="540"/>
      </w:tabs>
      <w:spacing w:before="480" w:after="240"/>
      <w:ind w:left="567" w:hanging="567"/>
      <w:outlineLvl w:val="1"/>
    </w:pPr>
    <w:rPr>
      <w:rFonts w:eastAsia="Calibri"/>
      <w:b/>
      <w:bCs w:val="0"/>
      <w:color w:val="4F81BD"/>
      <w:sz w:val="30"/>
      <w:szCs w:val="26"/>
      <w:lang w:eastAsia="en-US"/>
    </w:rPr>
  </w:style>
  <w:style w:type="paragraph" w:styleId="Titre3">
    <w:name w:val="heading 3"/>
    <w:basedOn w:val="Normal"/>
    <w:next w:val="Normal"/>
    <w:link w:val="Titre3Car"/>
    <w:uiPriority w:val="99"/>
    <w:qFormat/>
    <w:rsid w:val="00767D7C"/>
    <w:pPr>
      <w:keepNext/>
      <w:keepLines/>
      <w:numPr>
        <w:ilvl w:val="2"/>
        <w:numId w:val="31"/>
      </w:numPr>
      <w:spacing w:before="240" w:after="240"/>
      <w:ind w:left="709" w:hanging="709"/>
      <w:outlineLvl w:val="2"/>
    </w:pPr>
    <w:rPr>
      <w:rFonts w:eastAsia="Calibri"/>
      <w:b/>
      <w:bCs w:val="0"/>
      <w:color w:val="4F81BD"/>
      <w:sz w:val="26"/>
    </w:rPr>
  </w:style>
  <w:style w:type="paragraph" w:styleId="Titre4">
    <w:name w:val="heading 4"/>
    <w:basedOn w:val="Normal"/>
    <w:next w:val="Normal"/>
    <w:link w:val="Titre4Car"/>
    <w:uiPriority w:val="99"/>
    <w:qFormat/>
    <w:rsid w:val="001D5009"/>
    <w:pPr>
      <w:keepNext/>
      <w:spacing w:before="240"/>
      <w:outlineLvl w:val="3"/>
    </w:pPr>
    <w:rPr>
      <w:rFonts w:eastAsia="Calibri" w:cs="Arial"/>
      <w:b/>
      <w:color w:val="4F81BD" w:themeColor="accent1"/>
      <w:lang w:eastAsia="en-US"/>
    </w:rPr>
  </w:style>
  <w:style w:type="paragraph" w:styleId="Titre5">
    <w:name w:val="heading 5"/>
    <w:basedOn w:val="Normal"/>
    <w:next w:val="Normal"/>
    <w:link w:val="Titre5Car"/>
    <w:qFormat/>
    <w:rsid w:val="00216D9D"/>
    <w:pPr>
      <w:numPr>
        <w:ilvl w:val="4"/>
        <w:numId w:val="30"/>
      </w:numPr>
      <w:spacing w:before="240"/>
      <w:outlineLvl w:val="4"/>
    </w:pPr>
    <w:rPr>
      <w:rFonts w:ascii="Arial" w:hAnsi="Arial"/>
      <w:b/>
      <w:i/>
      <w:lang w:eastAsia="en-US"/>
    </w:rPr>
  </w:style>
  <w:style w:type="paragraph" w:styleId="Titre6">
    <w:name w:val="heading 6"/>
    <w:basedOn w:val="Titre5"/>
    <w:next w:val="Normal"/>
    <w:link w:val="Titre6Car"/>
    <w:qFormat/>
    <w:rsid w:val="00216D9D"/>
    <w:pPr>
      <w:numPr>
        <w:ilvl w:val="5"/>
      </w:numPr>
      <w:outlineLvl w:val="5"/>
    </w:pPr>
    <w:rPr>
      <w:b w:val="0"/>
      <w:i w:val="0"/>
    </w:rPr>
  </w:style>
  <w:style w:type="paragraph" w:styleId="Titre7">
    <w:name w:val="heading 7"/>
    <w:basedOn w:val="Normal"/>
    <w:next w:val="Normal"/>
    <w:link w:val="Titre7Car"/>
    <w:qFormat/>
    <w:rsid w:val="00216D9D"/>
    <w:pPr>
      <w:numPr>
        <w:ilvl w:val="6"/>
        <w:numId w:val="30"/>
      </w:numPr>
      <w:spacing w:before="240" w:after="120"/>
      <w:outlineLvl w:val="6"/>
    </w:pPr>
    <w:rPr>
      <w:rFonts w:ascii="Arial" w:hAnsi="Arial"/>
      <w:i/>
      <w:lang w:eastAsia="en-US"/>
    </w:rPr>
  </w:style>
  <w:style w:type="paragraph" w:styleId="Titre8">
    <w:name w:val="heading 8"/>
    <w:basedOn w:val="Normal"/>
    <w:next w:val="Normal"/>
    <w:link w:val="Titre8Car"/>
    <w:qFormat/>
    <w:rsid w:val="00216D9D"/>
    <w:pPr>
      <w:numPr>
        <w:ilvl w:val="7"/>
        <w:numId w:val="30"/>
      </w:numPr>
      <w:spacing w:before="240" w:after="120"/>
      <w:outlineLvl w:val="7"/>
    </w:pPr>
    <w:rPr>
      <w:rFonts w:ascii="Arial" w:hAnsi="Arial"/>
      <w:sz w:val="20"/>
      <w:lang w:eastAsia="en-US"/>
    </w:rPr>
  </w:style>
  <w:style w:type="paragraph" w:styleId="Titre9">
    <w:name w:val="heading 9"/>
    <w:basedOn w:val="Normal"/>
    <w:next w:val="Normal"/>
    <w:link w:val="Titre9Car"/>
    <w:qFormat/>
    <w:rsid w:val="00216D9D"/>
    <w:pPr>
      <w:numPr>
        <w:ilvl w:val="8"/>
        <w:numId w:val="30"/>
      </w:numPr>
      <w:spacing w:before="240" w:after="120"/>
      <w:outlineLvl w:val="8"/>
    </w:pPr>
    <w:rPr>
      <w:rFonts w:ascii="Arial" w:hAnsi="Arial"/>
      <w:i/>
      <w:sz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rsid w:val="007A1B9C"/>
    <w:pPr>
      <w:ind w:left="567" w:hanging="567"/>
    </w:pPr>
  </w:style>
  <w:style w:type="paragraph" w:styleId="En-tte">
    <w:name w:val="header"/>
    <w:basedOn w:val="Normal"/>
    <w:rsid w:val="003160B4"/>
    <w:pPr>
      <w:tabs>
        <w:tab w:val="right" w:pos="9639"/>
      </w:tabs>
    </w:pPr>
    <w:rPr>
      <w:i/>
      <w:sz w:val="18"/>
    </w:rPr>
  </w:style>
  <w:style w:type="paragraph" w:styleId="Pieddepage">
    <w:name w:val="footer"/>
    <w:basedOn w:val="Normal"/>
    <w:link w:val="PieddepageCar"/>
    <w:uiPriority w:val="99"/>
    <w:rsid w:val="00C4273E"/>
    <w:pPr>
      <w:tabs>
        <w:tab w:val="right" w:pos="9639"/>
      </w:tabs>
      <w:spacing w:before="480"/>
      <w:jc w:val="center"/>
    </w:pPr>
    <w:rPr>
      <w:noProof/>
    </w:rPr>
  </w:style>
  <w:style w:type="paragraph" w:styleId="TM1">
    <w:name w:val="toc 1"/>
    <w:basedOn w:val="Normal"/>
    <w:next w:val="Normal"/>
    <w:autoRedefine/>
    <w:uiPriority w:val="39"/>
    <w:rsid w:val="00767D7C"/>
    <w:pPr>
      <w:tabs>
        <w:tab w:val="left" w:pos="440"/>
        <w:tab w:val="right" w:pos="9060"/>
      </w:tabs>
      <w:ind w:left="426" w:hanging="426"/>
      <w:jc w:val="left"/>
    </w:pPr>
    <w:rPr>
      <w:noProof/>
    </w:rPr>
  </w:style>
  <w:style w:type="paragraph" w:styleId="TM2">
    <w:name w:val="toc 2"/>
    <w:basedOn w:val="Normal"/>
    <w:next w:val="Normal"/>
    <w:link w:val="TM2Car"/>
    <w:uiPriority w:val="39"/>
    <w:rsid w:val="00767D7C"/>
    <w:pPr>
      <w:tabs>
        <w:tab w:val="left" w:pos="851"/>
        <w:tab w:val="right" w:pos="9060"/>
      </w:tabs>
      <w:spacing w:after="120"/>
      <w:ind w:left="851" w:hanging="567"/>
      <w:jc w:val="left"/>
    </w:pPr>
    <w:rPr>
      <w:rFonts w:cstheme="minorHAnsi"/>
      <w:noProof/>
    </w:rPr>
  </w:style>
  <w:style w:type="paragraph" w:styleId="TM3">
    <w:name w:val="toc 3"/>
    <w:basedOn w:val="Normal"/>
    <w:next w:val="Normal"/>
    <w:uiPriority w:val="39"/>
    <w:rsid w:val="00767D7C"/>
    <w:pPr>
      <w:tabs>
        <w:tab w:val="left" w:pos="851"/>
        <w:tab w:val="right" w:pos="9060"/>
      </w:tabs>
      <w:spacing w:after="120"/>
      <w:ind w:left="851" w:hanging="567"/>
      <w:jc w:val="left"/>
    </w:pPr>
    <w:rPr>
      <w:rFonts w:cstheme="minorHAnsi"/>
      <w:bCs w:val="0"/>
      <w:noProof/>
    </w:rPr>
  </w:style>
  <w:style w:type="paragraph" w:styleId="TM4">
    <w:name w:val="toc 4"/>
    <w:basedOn w:val="Normal"/>
    <w:next w:val="Normal"/>
    <w:rsid w:val="00216D9D"/>
    <w:pPr>
      <w:spacing w:after="0"/>
      <w:ind w:left="440"/>
      <w:jc w:val="left"/>
    </w:pPr>
    <w:rPr>
      <w:rFonts w:asciiTheme="minorHAnsi" w:hAnsiTheme="minorHAnsi" w:cstheme="minorHAnsi"/>
      <w:bCs w:val="0"/>
      <w:sz w:val="20"/>
      <w:szCs w:val="20"/>
    </w:rPr>
  </w:style>
  <w:style w:type="paragraph" w:styleId="TM5">
    <w:name w:val="toc 5"/>
    <w:basedOn w:val="Normal"/>
    <w:next w:val="Normal"/>
    <w:rsid w:val="00216D9D"/>
    <w:pPr>
      <w:spacing w:after="0"/>
      <w:ind w:left="660"/>
      <w:jc w:val="left"/>
    </w:pPr>
    <w:rPr>
      <w:rFonts w:asciiTheme="minorHAnsi" w:hAnsiTheme="minorHAnsi" w:cstheme="minorHAnsi"/>
      <w:bCs w:val="0"/>
      <w:sz w:val="20"/>
      <w:szCs w:val="20"/>
    </w:rPr>
  </w:style>
  <w:style w:type="paragraph" w:styleId="TM6">
    <w:name w:val="toc 6"/>
    <w:basedOn w:val="Normal"/>
    <w:next w:val="Normal"/>
    <w:rsid w:val="00216D9D"/>
    <w:pPr>
      <w:spacing w:after="0"/>
      <w:ind w:left="880"/>
      <w:jc w:val="left"/>
    </w:pPr>
    <w:rPr>
      <w:rFonts w:asciiTheme="minorHAnsi" w:hAnsiTheme="minorHAnsi" w:cstheme="minorHAnsi"/>
      <w:bCs w:val="0"/>
      <w:sz w:val="20"/>
      <w:szCs w:val="20"/>
    </w:rPr>
  </w:style>
  <w:style w:type="paragraph" w:styleId="TM7">
    <w:name w:val="toc 7"/>
    <w:basedOn w:val="Normal"/>
    <w:next w:val="Normal"/>
    <w:rsid w:val="00216D9D"/>
    <w:pPr>
      <w:spacing w:after="0"/>
      <w:ind w:left="1100"/>
      <w:jc w:val="left"/>
    </w:pPr>
    <w:rPr>
      <w:rFonts w:asciiTheme="minorHAnsi" w:hAnsiTheme="minorHAnsi" w:cstheme="minorHAnsi"/>
      <w:bCs w:val="0"/>
      <w:sz w:val="20"/>
      <w:szCs w:val="20"/>
    </w:rPr>
  </w:style>
  <w:style w:type="paragraph" w:styleId="TM8">
    <w:name w:val="toc 8"/>
    <w:basedOn w:val="Normal"/>
    <w:next w:val="Normal"/>
    <w:rsid w:val="00216D9D"/>
    <w:pPr>
      <w:spacing w:after="0"/>
      <w:ind w:left="1320"/>
      <w:jc w:val="left"/>
    </w:pPr>
    <w:rPr>
      <w:rFonts w:asciiTheme="minorHAnsi" w:hAnsiTheme="minorHAnsi" w:cstheme="minorHAnsi"/>
      <w:bCs w:val="0"/>
      <w:sz w:val="20"/>
      <w:szCs w:val="20"/>
    </w:rPr>
  </w:style>
  <w:style w:type="paragraph" w:styleId="TM9">
    <w:name w:val="toc 9"/>
    <w:basedOn w:val="Normal"/>
    <w:next w:val="Normal"/>
    <w:rsid w:val="00216D9D"/>
    <w:pPr>
      <w:spacing w:after="0"/>
      <w:ind w:left="1540"/>
      <w:jc w:val="left"/>
    </w:pPr>
    <w:rPr>
      <w:rFonts w:asciiTheme="minorHAnsi" w:hAnsiTheme="minorHAnsi" w:cstheme="minorHAnsi"/>
      <w:bCs w:val="0"/>
      <w:sz w:val="20"/>
      <w:szCs w:val="20"/>
    </w:rPr>
  </w:style>
  <w:style w:type="character" w:styleId="Numrodepage">
    <w:name w:val="page number"/>
    <w:basedOn w:val="Policepardfaut"/>
    <w:uiPriority w:val="99"/>
    <w:rsid w:val="007A1B9C"/>
  </w:style>
  <w:style w:type="paragraph" w:styleId="Bibliographie">
    <w:name w:val="Bibliography"/>
    <w:basedOn w:val="Normal"/>
    <w:next w:val="Normal"/>
    <w:uiPriority w:val="37"/>
    <w:unhideWhenUsed/>
    <w:rsid w:val="00BB68BC"/>
    <w:pPr>
      <w:numPr>
        <w:numId w:val="20"/>
      </w:numPr>
      <w:spacing w:after="120"/>
      <w:ind w:left="1134" w:hanging="992"/>
    </w:pPr>
    <w:rPr>
      <w:rFonts w:eastAsia="TTFF4BA608t00"/>
    </w:rPr>
  </w:style>
  <w:style w:type="paragraph" w:styleId="Explorateurdedocuments">
    <w:name w:val="Document Map"/>
    <w:basedOn w:val="Normal"/>
    <w:semiHidden/>
    <w:rsid w:val="007A1B9C"/>
    <w:pPr>
      <w:shd w:val="clear" w:color="auto" w:fill="000080"/>
    </w:pPr>
    <w:rPr>
      <w:rFonts w:ascii="Tahoma" w:hAnsi="Tahoma"/>
    </w:rPr>
  </w:style>
  <w:style w:type="paragraph" w:styleId="Lgende">
    <w:name w:val="caption"/>
    <w:basedOn w:val="Normal"/>
    <w:next w:val="Normal"/>
    <w:qFormat/>
    <w:rsid w:val="007A1B9C"/>
    <w:pPr>
      <w:spacing w:before="60"/>
      <w:ind w:left="1134" w:hanging="1134"/>
      <w:jc w:val="center"/>
    </w:pPr>
    <w:rPr>
      <w:iCs/>
    </w:rPr>
  </w:style>
  <w:style w:type="paragraph" w:styleId="Index7">
    <w:name w:val="index 7"/>
    <w:basedOn w:val="Normal"/>
    <w:next w:val="Normal"/>
    <w:autoRedefine/>
    <w:semiHidden/>
    <w:rsid w:val="007A1B9C"/>
    <w:pPr>
      <w:tabs>
        <w:tab w:val="left" w:pos="1134"/>
      </w:tabs>
      <w:ind w:left="2160"/>
    </w:pPr>
    <w:rPr>
      <w:rFonts w:ascii="Univers" w:hAnsi="Univers"/>
      <w:sz w:val="28"/>
    </w:rPr>
  </w:style>
  <w:style w:type="paragraph" w:styleId="Index6">
    <w:name w:val="index 6"/>
    <w:basedOn w:val="Normal"/>
    <w:next w:val="Normal"/>
    <w:autoRedefine/>
    <w:semiHidden/>
    <w:rsid w:val="007A1B9C"/>
    <w:pPr>
      <w:tabs>
        <w:tab w:val="left" w:pos="1134"/>
      </w:tabs>
      <w:ind w:left="1800"/>
    </w:pPr>
    <w:rPr>
      <w:rFonts w:ascii="Univers" w:hAnsi="Univers"/>
      <w:sz w:val="28"/>
    </w:rPr>
  </w:style>
  <w:style w:type="paragraph" w:styleId="Index5">
    <w:name w:val="index 5"/>
    <w:basedOn w:val="Normal"/>
    <w:next w:val="Normal"/>
    <w:autoRedefine/>
    <w:semiHidden/>
    <w:rsid w:val="007A1B9C"/>
    <w:pPr>
      <w:tabs>
        <w:tab w:val="left" w:pos="1134"/>
      </w:tabs>
      <w:ind w:left="1440"/>
    </w:pPr>
    <w:rPr>
      <w:rFonts w:ascii="Univers" w:hAnsi="Univers"/>
      <w:sz w:val="28"/>
    </w:rPr>
  </w:style>
  <w:style w:type="paragraph" w:styleId="Index4">
    <w:name w:val="index 4"/>
    <w:basedOn w:val="Normal"/>
    <w:next w:val="Normal"/>
    <w:autoRedefine/>
    <w:semiHidden/>
    <w:rsid w:val="007A1B9C"/>
    <w:pPr>
      <w:tabs>
        <w:tab w:val="left" w:pos="1134"/>
      </w:tabs>
      <w:ind w:left="1080"/>
    </w:pPr>
    <w:rPr>
      <w:rFonts w:ascii="Univers" w:hAnsi="Univers"/>
      <w:sz w:val="28"/>
    </w:rPr>
  </w:style>
  <w:style w:type="paragraph" w:styleId="Index3">
    <w:name w:val="index 3"/>
    <w:basedOn w:val="Normal"/>
    <w:next w:val="Normal"/>
    <w:autoRedefine/>
    <w:semiHidden/>
    <w:rsid w:val="007A1B9C"/>
    <w:pPr>
      <w:tabs>
        <w:tab w:val="left" w:pos="1134"/>
      </w:tabs>
      <w:ind w:left="720"/>
    </w:pPr>
    <w:rPr>
      <w:rFonts w:ascii="Univers" w:hAnsi="Univers"/>
      <w:sz w:val="28"/>
    </w:rPr>
  </w:style>
  <w:style w:type="paragraph" w:styleId="Index2">
    <w:name w:val="index 2"/>
    <w:basedOn w:val="Normal"/>
    <w:next w:val="Normal"/>
    <w:autoRedefine/>
    <w:semiHidden/>
    <w:rsid w:val="007A1B9C"/>
    <w:pPr>
      <w:tabs>
        <w:tab w:val="left" w:pos="1134"/>
      </w:tabs>
      <w:ind w:left="360"/>
    </w:pPr>
    <w:rPr>
      <w:rFonts w:ascii="Univers" w:hAnsi="Univers"/>
      <w:sz w:val="28"/>
    </w:rPr>
  </w:style>
  <w:style w:type="paragraph" w:styleId="Index1">
    <w:name w:val="index 1"/>
    <w:basedOn w:val="Normal"/>
    <w:next w:val="Normal"/>
    <w:autoRedefine/>
    <w:semiHidden/>
    <w:rsid w:val="007A1B9C"/>
    <w:pPr>
      <w:tabs>
        <w:tab w:val="left" w:pos="1134"/>
      </w:tabs>
    </w:pPr>
    <w:rPr>
      <w:rFonts w:ascii="Univers" w:hAnsi="Univers"/>
      <w:sz w:val="28"/>
    </w:rPr>
  </w:style>
  <w:style w:type="character" w:styleId="Numrodeligne">
    <w:name w:val="line number"/>
    <w:basedOn w:val="Policepardfaut"/>
    <w:rsid w:val="007A1B9C"/>
  </w:style>
  <w:style w:type="paragraph" w:styleId="Titreindex">
    <w:name w:val="index heading"/>
    <w:basedOn w:val="Normal"/>
    <w:next w:val="Index1"/>
    <w:semiHidden/>
    <w:rsid w:val="007A1B9C"/>
    <w:pPr>
      <w:tabs>
        <w:tab w:val="left" w:pos="1134"/>
      </w:tabs>
    </w:pPr>
    <w:rPr>
      <w:rFonts w:ascii="Univers" w:hAnsi="Univers"/>
      <w:sz w:val="28"/>
    </w:rPr>
  </w:style>
  <w:style w:type="character" w:styleId="Appelnotedebasdep">
    <w:name w:val="footnote reference"/>
    <w:basedOn w:val="Policepardfaut"/>
    <w:uiPriority w:val="99"/>
    <w:rsid w:val="007A1B9C"/>
    <w:rPr>
      <w:rFonts w:ascii="Times New Roman" w:hAnsi="Times New Roman"/>
      <w:dstrike w:val="0"/>
      <w:position w:val="0"/>
      <w:sz w:val="24"/>
      <w:vertAlign w:val="superscript"/>
    </w:rPr>
  </w:style>
  <w:style w:type="paragraph" w:styleId="Notedebasdepage">
    <w:name w:val="footnote text"/>
    <w:aliases w:val="Car Car Car,Car Car Car Car Car Car,Car Car Car Car Car"/>
    <w:basedOn w:val="Normal"/>
    <w:link w:val="NotedebasdepageCar"/>
    <w:qFormat/>
    <w:rsid w:val="0043551D"/>
    <w:pPr>
      <w:tabs>
        <w:tab w:val="left" w:pos="1134"/>
      </w:tabs>
    </w:pPr>
    <w:rPr>
      <w:sz w:val="20"/>
    </w:rPr>
  </w:style>
  <w:style w:type="paragraph" w:customStyle="1" w:styleId="indent">
    <w:name w:val="indent"/>
    <w:basedOn w:val="Retraitnormal"/>
    <w:next w:val="Normal"/>
    <w:rsid w:val="007A1B9C"/>
    <w:pPr>
      <w:tabs>
        <w:tab w:val="left" w:pos="1702"/>
        <w:tab w:val="left" w:pos="3544"/>
        <w:tab w:val="left" w:pos="5387"/>
      </w:tabs>
      <w:spacing w:line="480" w:lineRule="atLeast"/>
      <w:ind w:left="1702" w:hanging="1700"/>
    </w:pPr>
    <w:rPr>
      <w:rFonts w:ascii="Univers" w:hAnsi="Univers"/>
      <w:sz w:val="28"/>
    </w:rPr>
  </w:style>
  <w:style w:type="paragraph" w:styleId="Listepuces">
    <w:name w:val="List Bullet"/>
    <w:basedOn w:val="Normal"/>
    <w:autoRedefine/>
    <w:rsid w:val="007A1B9C"/>
    <w:pPr>
      <w:numPr>
        <w:numId w:val="1"/>
      </w:numPr>
    </w:pPr>
  </w:style>
  <w:style w:type="character" w:styleId="Marquedecommentaire">
    <w:name w:val="annotation reference"/>
    <w:basedOn w:val="Policepardfaut"/>
    <w:semiHidden/>
    <w:rsid w:val="007A1B9C"/>
    <w:rPr>
      <w:sz w:val="16"/>
    </w:rPr>
  </w:style>
  <w:style w:type="paragraph" w:styleId="Commentaire">
    <w:name w:val="annotation text"/>
    <w:basedOn w:val="Normal"/>
    <w:link w:val="CommentaireCar"/>
    <w:semiHidden/>
    <w:rsid w:val="007A1B9C"/>
    <w:pPr>
      <w:tabs>
        <w:tab w:val="left" w:pos="1134"/>
      </w:tabs>
    </w:pPr>
    <w:rPr>
      <w:rFonts w:ascii="Helvetica" w:hAnsi="Helvetica"/>
      <w:sz w:val="20"/>
    </w:rPr>
  </w:style>
  <w:style w:type="paragraph" w:customStyle="1" w:styleId="Equation">
    <w:name w:val="Equation"/>
    <w:basedOn w:val="Normal"/>
    <w:rsid w:val="007A1B9C"/>
    <w:pPr>
      <w:tabs>
        <w:tab w:val="center" w:pos="4820"/>
        <w:tab w:val="right" w:pos="9639"/>
      </w:tabs>
    </w:pPr>
  </w:style>
  <w:style w:type="paragraph" w:customStyle="1" w:styleId="zelle">
    <w:name w:val="zelle"/>
    <w:basedOn w:val="Normal"/>
    <w:rsid w:val="007A1B9C"/>
    <w:pPr>
      <w:spacing w:line="480" w:lineRule="atLeast"/>
    </w:pPr>
    <w:rPr>
      <w:rFonts w:ascii="Helvetica" w:hAnsi="Helvetica"/>
    </w:rPr>
  </w:style>
  <w:style w:type="character" w:customStyle="1" w:styleId="MTEquationSection">
    <w:name w:val="MTEquationSection"/>
    <w:basedOn w:val="Policepardfaut"/>
    <w:rsid w:val="007A1B9C"/>
    <w:rPr>
      <w:vanish/>
      <w:color w:val="FF0000"/>
    </w:rPr>
  </w:style>
  <w:style w:type="paragraph" w:styleId="Corpsdetexte2">
    <w:name w:val="Body Text 2"/>
    <w:basedOn w:val="Normal"/>
    <w:rsid w:val="007A1B9C"/>
    <w:rPr>
      <w:rFonts w:ascii="Arial" w:hAnsi="Arial"/>
    </w:rPr>
  </w:style>
  <w:style w:type="paragraph" w:styleId="Corpsdetexte3">
    <w:name w:val="Body Text 3"/>
    <w:basedOn w:val="Normal"/>
    <w:rsid w:val="007A1B9C"/>
    <w:rPr>
      <w:rFonts w:ascii="Arial" w:hAnsi="Arial"/>
    </w:rPr>
  </w:style>
  <w:style w:type="paragraph" w:styleId="Corpsdetexte">
    <w:name w:val="Body Text"/>
    <w:basedOn w:val="Normal"/>
    <w:link w:val="CorpsdetexteCar"/>
    <w:rsid w:val="007A1B9C"/>
    <w:rPr>
      <w:b/>
      <w:sz w:val="52"/>
    </w:rPr>
  </w:style>
  <w:style w:type="paragraph" w:customStyle="1" w:styleId="Question">
    <w:name w:val="Question"/>
    <w:basedOn w:val="Normal"/>
    <w:rsid w:val="007A1B9C"/>
    <w:pPr>
      <w:numPr>
        <w:numId w:val="2"/>
      </w:numPr>
    </w:pPr>
  </w:style>
  <w:style w:type="paragraph" w:customStyle="1" w:styleId="MTDisplayEquation">
    <w:name w:val="MTDisplayEquation"/>
    <w:basedOn w:val="Normal"/>
    <w:next w:val="Normal"/>
    <w:rsid w:val="007A1B9C"/>
    <w:pPr>
      <w:tabs>
        <w:tab w:val="center" w:pos="4820"/>
        <w:tab w:val="right" w:pos="9640"/>
      </w:tabs>
    </w:pPr>
  </w:style>
  <w:style w:type="character" w:styleId="Lienhypertexte">
    <w:name w:val="Hyperlink"/>
    <w:basedOn w:val="Policepardfaut"/>
    <w:uiPriority w:val="99"/>
    <w:rsid w:val="007A1B9C"/>
    <w:rPr>
      <w:color w:val="0000FF"/>
      <w:u w:val="single"/>
    </w:rPr>
  </w:style>
  <w:style w:type="paragraph" w:customStyle="1" w:styleId="Figure">
    <w:name w:val="Figure"/>
    <w:basedOn w:val="Normal"/>
    <w:next w:val="Normal"/>
    <w:qFormat/>
    <w:rsid w:val="007A1B9C"/>
    <w:pPr>
      <w:jc w:val="center"/>
    </w:pPr>
  </w:style>
  <w:style w:type="table" w:styleId="Grilledutableau">
    <w:name w:val="Table Grid"/>
    <w:basedOn w:val="TableauNormal"/>
    <w:rsid w:val="00D42C44"/>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ingleline">
    <w:name w:val="Normal (single line)"/>
    <w:basedOn w:val="Normal"/>
    <w:rsid w:val="00DE4C06"/>
  </w:style>
  <w:style w:type="paragraph" w:customStyle="1" w:styleId="figures">
    <w:name w:val="figures"/>
    <w:basedOn w:val="Normal"/>
    <w:next w:val="Normal"/>
    <w:rsid w:val="0056622C"/>
    <w:pPr>
      <w:keepNext/>
      <w:jc w:val="center"/>
    </w:pPr>
  </w:style>
  <w:style w:type="paragraph" w:styleId="Textedebulles">
    <w:name w:val="Balloon Text"/>
    <w:basedOn w:val="Normal"/>
    <w:semiHidden/>
    <w:rsid w:val="00610471"/>
    <w:rPr>
      <w:rFonts w:ascii="Tahoma" w:hAnsi="Tahoma" w:cs="Tahoma"/>
      <w:sz w:val="16"/>
      <w:szCs w:val="16"/>
    </w:rPr>
  </w:style>
  <w:style w:type="character" w:customStyle="1" w:styleId="PieddepageCar">
    <w:name w:val="Pied de page Car"/>
    <w:basedOn w:val="Policepardfaut"/>
    <w:link w:val="Pieddepage"/>
    <w:uiPriority w:val="99"/>
    <w:rsid w:val="00C4273E"/>
    <w:rPr>
      <w:rFonts w:ascii="Verdana" w:hAnsi="Verdana"/>
      <w:noProof/>
      <w:sz w:val="24"/>
      <w:lang w:val="fr-FR" w:eastAsia="fr-FR"/>
    </w:rPr>
  </w:style>
  <w:style w:type="character" w:styleId="Textedelespacerserv">
    <w:name w:val="Placeholder Text"/>
    <w:basedOn w:val="Policepardfaut"/>
    <w:uiPriority w:val="99"/>
    <w:semiHidden/>
    <w:rsid w:val="00C431A2"/>
    <w:rPr>
      <w:color w:val="808080"/>
    </w:rPr>
  </w:style>
  <w:style w:type="character" w:customStyle="1" w:styleId="Arial10ptgrasCar">
    <w:name w:val="Arial 10 pt gras Car"/>
    <w:basedOn w:val="Policepardfaut"/>
    <w:link w:val="Arial10ptgras"/>
    <w:rsid w:val="007346FD"/>
    <w:rPr>
      <w:rFonts w:ascii="Arial" w:hAnsi="Arial"/>
      <w:b/>
      <w:bCs/>
      <w:lang w:val="fr-FR" w:eastAsia="en-US"/>
    </w:rPr>
  </w:style>
  <w:style w:type="paragraph" w:customStyle="1" w:styleId="Arial10ptgras">
    <w:name w:val="Arial 10 pt gras"/>
    <w:basedOn w:val="Normal"/>
    <w:link w:val="Arial10ptgrasCar"/>
    <w:rsid w:val="007346FD"/>
    <w:pPr>
      <w:jc w:val="left"/>
    </w:pPr>
    <w:rPr>
      <w:rFonts w:ascii="Arial" w:hAnsi="Arial"/>
      <w:b/>
      <w:bCs w:val="0"/>
      <w:sz w:val="20"/>
    </w:rPr>
  </w:style>
  <w:style w:type="paragraph" w:customStyle="1" w:styleId="Arial10pt">
    <w:name w:val="Arial 10pt"/>
    <w:basedOn w:val="Normal"/>
    <w:link w:val="Arial10ptCar"/>
    <w:rsid w:val="007346FD"/>
    <w:pPr>
      <w:jc w:val="left"/>
    </w:pPr>
    <w:rPr>
      <w:rFonts w:ascii="Arial" w:hAnsi="Arial"/>
      <w:sz w:val="20"/>
      <w:szCs w:val="24"/>
    </w:rPr>
  </w:style>
  <w:style w:type="character" w:customStyle="1" w:styleId="Arial10ptCar">
    <w:name w:val="Arial 10pt Car"/>
    <w:basedOn w:val="Policepardfaut"/>
    <w:link w:val="Arial10pt"/>
    <w:rsid w:val="007346FD"/>
    <w:rPr>
      <w:rFonts w:ascii="Arial" w:hAnsi="Arial"/>
      <w:szCs w:val="24"/>
      <w:lang w:val="fr-FR" w:eastAsia="en-US"/>
    </w:rPr>
  </w:style>
  <w:style w:type="paragraph" w:styleId="Paragraphedeliste">
    <w:name w:val="List Paragraph"/>
    <w:basedOn w:val="Normal"/>
    <w:uiPriority w:val="34"/>
    <w:qFormat/>
    <w:rsid w:val="004546FE"/>
    <w:pPr>
      <w:ind w:left="720"/>
      <w:contextualSpacing/>
    </w:pPr>
  </w:style>
  <w:style w:type="paragraph" w:styleId="Titre">
    <w:name w:val="Title"/>
    <w:basedOn w:val="Normal"/>
    <w:link w:val="TitreCar"/>
    <w:qFormat/>
    <w:rsid w:val="00B81C27"/>
    <w:pPr>
      <w:pageBreakBefore/>
      <w:spacing w:after="720"/>
      <w:jc w:val="right"/>
      <w:outlineLvl w:val="0"/>
    </w:pPr>
    <w:rPr>
      <w:rFonts w:cs="Arial"/>
      <w:bCs w:val="0"/>
      <w:color w:val="4F81BD" w:themeColor="accent1"/>
      <w:kern w:val="28"/>
      <w:sz w:val="36"/>
      <w:szCs w:val="36"/>
      <w:lang w:eastAsia="en-US"/>
    </w:rPr>
  </w:style>
  <w:style w:type="character" w:customStyle="1" w:styleId="TitreCar">
    <w:name w:val="Titre Car"/>
    <w:basedOn w:val="Policepardfaut"/>
    <w:link w:val="Titre"/>
    <w:rsid w:val="00B81C27"/>
    <w:rPr>
      <w:rFonts w:ascii="Arial Narrow" w:hAnsi="Arial Narrow" w:cs="Arial"/>
      <w:color w:val="4F81BD" w:themeColor="accent1"/>
      <w:kern w:val="28"/>
      <w:sz w:val="36"/>
      <w:szCs w:val="36"/>
      <w:lang w:val="en-US" w:eastAsia="en-US"/>
    </w:rPr>
  </w:style>
  <w:style w:type="paragraph" w:styleId="Sous-titre">
    <w:name w:val="Subtitle"/>
    <w:basedOn w:val="Normal"/>
    <w:next w:val="Normal"/>
    <w:link w:val="Sous-titreCar"/>
    <w:rsid w:val="00EB1271"/>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EB1271"/>
    <w:rPr>
      <w:rFonts w:asciiTheme="majorHAnsi" w:eastAsiaTheme="majorEastAsia" w:hAnsiTheme="majorHAnsi" w:cstheme="majorBidi"/>
      <w:i/>
      <w:iCs/>
      <w:color w:val="4F81BD" w:themeColor="accent1"/>
      <w:spacing w:val="15"/>
      <w:sz w:val="24"/>
      <w:szCs w:val="24"/>
      <w:lang w:val="fr-FR" w:eastAsia="fr-FR"/>
    </w:rPr>
  </w:style>
  <w:style w:type="paragraph" w:customStyle="1" w:styleId="NormalSmallCar">
    <w:name w:val="NormalSmall Car"/>
    <w:basedOn w:val="Normal"/>
    <w:autoRedefine/>
    <w:rsid w:val="00714992"/>
    <w:pPr>
      <w:widowControl w:val="0"/>
      <w:jc w:val="left"/>
    </w:pPr>
    <w:rPr>
      <w:rFonts w:cs="Arial"/>
      <w:bCs w:val="0"/>
      <w:sz w:val="18"/>
      <w:szCs w:val="18"/>
    </w:rPr>
  </w:style>
  <w:style w:type="character" w:customStyle="1" w:styleId="NotedebasdepageCar">
    <w:name w:val="Note de bas de page Car"/>
    <w:aliases w:val="Car Car Car Car,Car Car Car Car Car Car Car,Car Car Car Car Car Car1"/>
    <w:basedOn w:val="Policepardfaut"/>
    <w:link w:val="Notedebasdepage"/>
    <w:locked/>
    <w:rsid w:val="0043551D"/>
    <w:rPr>
      <w:rFonts w:ascii="Verdana" w:hAnsi="Verdana"/>
      <w:lang w:val="fr-FR" w:eastAsia="fr-FR"/>
    </w:rPr>
  </w:style>
  <w:style w:type="paragraph" w:customStyle="1" w:styleId="Style24">
    <w:name w:val="Style24"/>
    <w:basedOn w:val="TM1"/>
    <w:link w:val="Style24Car"/>
    <w:autoRedefine/>
    <w:qFormat/>
    <w:rsid w:val="00291287"/>
    <w:pPr>
      <w:tabs>
        <w:tab w:val="left" w:pos="720"/>
        <w:tab w:val="right" w:leader="dot" w:pos="9000"/>
      </w:tabs>
    </w:pPr>
    <w:rPr>
      <w:b/>
      <w:color w:val="245EA4"/>
    </w:rPr>
  </w:style>
  <w:style w:type="paragraph" w:customStyle="1" w:styleId="Style25">
    <w:name w:val="Style25"/>
    <w:basedOn w:val="Style24"/>
    <w:link w:val="Style25Car"/>
    <w:autoRedefine/>
    <w:qFormat/>
    <w:rsid w:val="00162A2E"/>
    <w:pPr>
      <w:keepNext/>
    </w:pPr>
    <w:rPr>
      <w:rFonts w:asciiTheme="minorHAnsi" w:hAnsiTheme="minorHAnsi" w:cstheme="minorHAnsi"/>
      <w:i/>
    </w:rPr>
  </w:style>
  <w:style w:type="character" w:customStyle="1" w:styleId="Style24Car">
    <w:name w:val="Style24 Car"/>
    <w:basedOn w:val="Policepardfaut"/>
    <w:link w:val="Style24"/>
    <w:rsid w:val="00291287"/>
    <w:rPr>
      <w:rFonts w:ascii="Arial Narrow" w:hAnsi="Arial Narrow" w:cs="ConduitITC-Light"/>
      <w:b/>
      <w:color w:val="245EA4"/>
      <w:sz w:val="22"/>
      <w:szCs w:val="22"/>
      <w:lang w:eastAsia="fr-FR"/>
    </w:rPr>
  </w:style>
  <w:style w:type="character" w:customStyle="1" w:styleId="Style25Car">
    <w:name w:val="Style25 Car"/>
    <w:basedOn w:val="Style24Car"/>
    <w:link w:val="Style25"/>
    <w:rsid w:val="00162A2E"/>
    <w:rPr>
      <w:rFonts w:asciiTheme="minorHAnsi" w:hAnsiTheme="minorHAnsi" w:cstheme="minorHAnsi"/>
      <w:b/>
      <w:i/>
      <w:color w:val="245EA4"/>
      <w:sz w:val="22"/>
      <w:szCs w:val="22"/>
      <w:lang w:eastAsia="fr-FR"/>
    </w:rPr>
  </w:style>
  <w:style w:type="character" w:customStyle="1" w:styleId="Titre5Car">
    <w:name w:val="Titre 5 Car"/>
    <w:basedOn w:val="Policepardfaut"/>
    <w:link w:val="Titre5"/>
    <w:locked/>
    <w:rsid w:val="00216D9D"/>
    <w:rPr>
      <w:rFonts w:ascii="Arial" w:hAnsi="Arial" w:cs="ConduitITC-Light"/>
      <w:b/>
      <w:bCs/>
      <w:i/>
      <w:color w:val="000000"/>
      <w:sz w:val="22"/>
      <w:szCs w:val="22"/>
      <w:lang w:val="en-US" w:eastAsia="en-US"/>
    </w:rPr>
  </w:style>
  <w:style w:type="character" w:customStyle="1" w:styleId="Titre4Car">
    <w:name w:val="Titre 4 Car"/>
    <w:basedOn w:val="Policepardfaut"/>
    <w:link w:val="Titre4"/>
    <w:uiPriority w:val="99"/>
    <w:locked/>
    <w:rsid w:val="001D5009"/>
    <w:rPr>
      <w:rFonts w:ascii="Arial Narrow" w:eastAsia="Calibri" w:hAnsi="Arial Narrow" w:cs="Arial"/>
      <w:b/>
      <w:bCs/>
      <w:color w:val="4F81BD" w:themeColor="accent1"/>
      <w:sz w:val="22"/>
      <w:szCs w:val="22"/>
      <w:lang w:val="en-US" w:eastAsia="en-US"/>
    </w:rPr>
  </w:style>
  <w:style w:type="character" w:styleId="lev">
    <w:name w:val="Strong"/>
    <w:basedOn w:val="Policepardfaut"/>
    <w:rsid w:val="00BF5D17"/>
    <w:rPr>
      <w:b/>
      <w:bCs/>
    </w:rPr>
  </w:style>
  <w:style w:type="paragraph" w:styleId="Objetducommentaire">
    <w:name w:val="annotation subject"/>
    <w:basedOn w:val="Commentaire"/>
    <w:next w:val="Commentaire"/>
    <w:link w:val="ObjetducommentaireCar"/>
    <w:rsid w:val="00DC4475"/>
    <w:pPr>
      <w:tabs>
        <w:tab w:val="clear" w:pos="1134"/>
      </w:tabs>
    </w:pPr>
    <w:rPr>
      <w:rFonts w:ascii="Verdana" w:hAnsi="Verdana"/>
      <w:b/>
      <w:bCs w:val="0"/>
    </w:rPr>
  </w:style>
  <w:style w:type="character" w:customStyle="1" w:styleId="CommentaireCar">
    <w:name w:val="Commentaire Car"/>
    <w:basedOn w:val="Policepardfaut"/>
    <w:link w:val="Commentaire"/>
    <w:semiHidden/>
    <w:rsid w:val="00DC4475"/>
    <w:rPr>
      <w:rFonts w:ascii="Helvetica" w:hAnsi="Helvetica"/>
      <w:lang w:val="fr-FR" w:eastAsia="fr-FR"/>
    </w:rPr>
  </w:style>
  <w:style w:type="character" w:customStyle="1" w:styleId="ObjetducommentaireCar">
    <w:name w:val="Objet du commentaire Car"/>
    <w:basedOn w:val="CommentaireCar"/>
    <w:link w:val="Objetducommentaire"/>
    <w:rsid w:val="00DC4475"/>
    <w:rPr>
      <w:rFonts w:ascii="Verdana" w:hAnsi="Verdana"/>
      <w:b/>
      <w:bCs/>
      <w:lang w:val="fr-FR" w:eastAsia="fr-FR"/>
    </w:rPr>
  </w:style>
  <w:style w:type="paragraph" w:styleId="Liste">
    <w:name w:val="List"/>
    <w:basedOn w:val="Normal"/>
    <w:rsid w:val="00180ABE"/>
    <w:pPr>
      <w:numPr>
        <w:numId w:val="3"/>
      </w:numPr>
      <w:tabs>
        <w:tab w:val="left" w:pos="851"/>
      </w:tabs>
    </w:pPr>
    <w:rPr>
      <w:rFonts w:eastAsia="Calibri"/>
      <w:bCs w:val="0"/>
      <w:szCs w:val="24"/>
      <w:lang w:eastAsia="fr-CH"/>
    </w:rPr>
  </w:style>
  <w:style w:type="paragraph" w:customStyle="1" w:styleId="Default">
    <w:name w:val="Default"/>
    <w:rsid w:val="006B4CFB"/>
    <w:pPr>
      <w:suppressAutoHyphens/>
      <w:autoSpaceDE w:val="0"/>
      <w:autoSpaceDN w:val="0"/>
      <w:textAlignment w:val="baseline"/>
    </w:pPr>
    <w:rPr>
      <w:rFonts w:ascii="Calibri" w:hAnsi="Calibri" w:cs="Calibri"/>
      <w:color w:val="000000"/>
      <w:sz w:val="24"/>
      <w:szCs w:val="24"/>
      <w:lang w:val="fr-FR" w:eastAsia="fr-FR"/>
    </w:rPr>
  </w:style>
  <w:style w:type="character" w:customStyle="1" w:styleId="Style7Car">
    <w:name w:val="Style7 Car"/>
    <w:basedOn w:val="Policepardfaut"/>
    <w:link w:val="Style7"/>
    <w:uiPriority w:val="99"/>
    <w:locked/>
    <w:rsid w:val="006B4CFB"/>
    <w:rPr>
      <w:rFonts w:ascii="Arial Narrow" w:hAnsi="Arial Narrow"/>
      <w:b/>
      <w:bCs/>
      <w:color w:val="FF99CC"/>
      <w:sz w:val="22"/>
      <w:szCs w:val="22"/>
      <w:lang w:eastAsia="fr-FR"/>
    </w:rPr>
  </w:style>
  <w:style w:type="paragraph" w:customStyle="1" w:styleId="Style3">
    <w:name w:val="Style3"/>
    <w:basedOn w:val="Normal"/>
    <w:link w:val="Style3Car"/>
    <w:uiPriority w:val="99"/>
    <w:rsid w:val="006B4CFB"/>
    <w:rPr>
      <w:b/>
      <w:bCs w:val="0"/>
      <w:color w:val="008000"/>
    </w:rPr>
  </w:style>
  <w:style w:type="character" w:customStyle="1" w:styleId="Style3Car">
    <w:name w:val="Style3 Car"/>
    <w:basedOn w:val="Policepardfaut"/>
    <w:link w:val="Style3"/>
    <w:uiPriority w:val="99"/>
    <w:locked/>
    <w:rsid w:val="006B4CFB"/>
    <w:rPr>
      <w:rFonts w:ascii="Arial Narrow" w:hAnsi="Arial Narrow" w:cs="ConduitITC-Light"/>
      <w:b/>
      <w:bCs/>
      <w:color w:val="008000"/>
      <w:sz w:val="22"/>
      <w:szCs w:val="22"/>
      <w:lang w:eastAsia="fr-FR"/>
    </w:rPr>
  </w:style>
  <w:style w:type="paragraph" w:customStyle="1" w:styleId="Style7">
    <w:name w:val="Style7"/>
    <w:basedOn w:val="Normal"/>
    <w:link w:val="Style7Car"/>
    <w:uiPriority w:val="99"/>
    <w:rsid w:val="006B4CFB"/>
    <w:rPr>
      <w:b/>
      <w:bCs w:val="0"/>
      <w:color w:val="FF99CC"/>
    </w:rPr>
  </w:style>
  <w:style w:type="paragraph" w:customStyle="1" w:styleId="Style5">
    <w:name w:val="Style5"/>
    <w:basedOn w:val="Normal"/>
    <w:uiPriority w:val="99"/>
    <w:rsid w:val="006B4CFB"/>
    <w:rPr>
      <w:b/>
      <w:bCs w:val="0"/>
      <w:iCs/>
    </w:rPr>
  </w:style>
  <w:style w:type="paragraph" w:customStyle="1" w:styleId="Aufzhlung">
    <w:name w:val="Aufzählung"/>
    <w:basedOn w:val="Normal"/>
    <w:rsid w:val="006B4CFB"/>
    <w:pPr>
      <w:numPr>
        <w:numId w:val="4"/>
      </w:numPr>
      <w:spacing w:before="280" w:line="280" w:lineRule="exact"/>
    </w:pPr>
    <w:rPr>
      <w:rFonts w:ascii="Univers 55" w:hAnsi="Univers 55"/>
      <w:lang w:val="de-CH"/>
    </w:rPr>
  </w:style>
  <w:style w:type="character" w:customStyle="1" w:styleId="Titre6Car">
    <w:name w:val="Titre 6 Car"/>
    <w:basedOn w:val="Policepardfaut"/>
    <w:link w:val="Titre6"/>
    <w:locked/>
    <w:rsid w:val="00216D9D"/>
    <w:rPr>
      <w:rFonts w:ascii="Arial" w:hAnsi="Arial" w:cs="ConduitITC-Light"/>
      <w:bCs/>
      <w:color w:val="000000"/>
      <w:sz w:val="22"/>
      <w:szCs w:val="22"/>
      <w:lang w:val="en-US" w:eastAsia="en-US"/>
    </w:rPr>
  </w:style>
  <w:style w:type="character" w:customStyle="1" w:styleId="hps">
    <w:name w:val="hps"/>
    <w:basedOn w:val="Policepardfaut"/>
    <w:rsid w:val="003452D1"/>
  </w:style>
  <w:style w:type="character" w:customStyle="1" w:styleId="atn">
    <w:name w:val="atn"/>
    <w:basedOn w:val="Policepardfaut"/>
    <w:rsid w:val="003452D1"/>
  </w:style>
  <w:style w:type="character" w:customStyle="1" w:styleId="A6">
    <w:name w:val="A6"/>
    <w:uiPriority w:val="99"/>
    <w:rsid w:val="00AB1BE9"/>
    <w:rPr>
      <w:color w:val="211D1E"/>
      <w:sz w:val="21"/>
    </w:rPr>
  </w:style>
  <w:style w:type="paragraph" w:customStyle="1" w:styleId="NormalGras">
    <w:name w:val="Normal Gras"/>
    <w:basedOn w:val="Normal"/>
    <w:uiPriority w:val="99"/>
    <w:rsid w:val="006E4566"/>
    <w:rPr>
      <w:b/>
    </w:rPr>
  </w:style>
  <w:style w:type="paragraph" w:customStyle="1" w:styleId="MasterHES-SOTitle">
    <w:name w:val="Master_HES-SO_Title"/>
    <w:basedOn w:val="Normal"/>
    <w:qFormat/>
    <w:rsid w:val="001D741D"/>
    <w:pPr>
      <w:spacing w:before="120" w:after="120"/>
      <w:jc w:val="center"/>
    </w:pPr>
  </w:style>
  <w:style w:type="paragraph" w:customStyle="1" w:styleId="Heading0">
    <w:name w:val="Heading 0"/>
    <w:basedOn w:val="Normal"/>
    <w:link w:val="Heading0Char"/>
    <w:qFormat/>
    <w:rsid w:val="00545737"/>
    <w:pPr>
      <w:spacing w:before="720" w:after="720"/>
      <w:jc w:val="center"/>
    </w:pPr>
    <w:rPr>
      <w:rFonts w:cstheme="minorHAnsi"/>
      <w:sz w:val="48"/>
      <w:szCs w:val="36"/>
    </w:rPr>
  </w:style>
  <w:style w:type="character" w:customStyle="1" w:styleId="CorpsdetexteCar">
    <w:name w:val="Corps de texte Car"/>
    <w:basedOn w:val="Policepardfaut"/>
    <w:link w:val="Corpsdetexte"/>
    <w:rsid w:val="003D5949"/>
    <w:rPr>
      <w:rFonts w:ascii="Verdana" w:hAnsi="Verdana"/>
      <w:b/>
      <w:sz w:val="52"/>
      <w:lang w:val="fr-FR" w:eastAsia="fr-FR"/>
    </w:rPr>
  </w:style>
  <w:style w:type="paragraph" w:customStyle="1" w:styleId="TOC0">
    <w:name w:val="TOC 0"/>
    <w:basedOn w:val="TM1"/>
    <w:rsid w:val="00E02EC9"/>
  </w:style>
  <w:style w:type="character" w:customStyle="1" w:styleId="Heading0Char">
    <w:name w:val="Heading 0 Char"/>
    <w:basedOn w:val="Policepardfaut"/>
    <w:link w:val="Heading0"/>
    <w:rsid w:val="00545737"/>
    <w:rPr>
      <w:rFonts w:ascii="Verdana" w:hAnsi="Verdana" w:cstheme="minorHAnsi"/>
      <w:sz w:val="48"/>
      <w:szCs w:val="36"/>
      <w:lang w:val="en-US" w:eastAsia="fr-FR"/>
    </w:rPr>
  </w:style>
  <w:style w:type="paragraph" w:styleId="En-ttedetabledesmatires">
    <w:name w:val="TOC Heading"/>
    <w:basedOn w:val="Titre1"/>
    <w:next w:val="Normal"/>
    <w:uiPriority w:val="39"/>
    <w:unhideWhenUsed/>
    <w:qFormat/>
    <w:rsid w:val="00BE7EB8"/>
    <w:pPr>
      <w:spacing w:before="480" w:after="0"/>
      <w:ind w:left="0"/>
      <w:jc w:val="both"/>
      <w:outlineLvl w:val="9"/>
    </w:pPr>
    <w:rPr>
      <w:rFonts w:asciiTheme="majorHAnsi" w:eastAsiaTheme="majorEastAsia" w:hAnsiTheme="majorHAnsi" w:cstheme="majorBidi"/>
      <w:bCs w:val="0"/>
      <w:color w:val="365F91" w:themeColor="accent1" w:themeShade="BF"/>
      <w:sz w:val="28"/>
      <w:szCs w:val="28"/>
    </w:rPr>
  </w:style>
  <w:style w:type="paragraph" w:customStyle="1" w:styleId="textenormal">
    <w:name w:val="texte_normal"/>
    <w:basedOn w:val="Normal"/>
    <w:rsid w:val="000050FC"/>
    <w:pPr>
      <w:tabs>
        <w:tab w:val="center" w:pos="4536"/>
        <w:tab w:val="right" w:pos="9072"/>
      </w:tabs>
      <w:spacing w:before="240" w:line="360" w:lineRule="auto"/>
      <w:ind w:left="284" w:right="284"/>
    </w:pPr>
    <w:rPr>
      <w:rFonts w:ascii="Frutiger 57Cn" w:hAnsi="Frutiger 57Cn"/>
      <w:szCs w:val="24"/>
    </w:rPr>
  </w:style>
  <w:style w:type="character" w:customStyle="1" w:styleId="Titre1Car">
    <w:name w:val="Titre 1 Car"/>
    <w:basedOn w:val="Policepardfaut"/>
    <w:link w:val="Titre1"/>
    <w:uiPriority w:val="99"/>
    <w:rsid w:val="00767D7C"/>
    <w:rPr>
      <w:rFonts w:ascii="Arial Narrow" w:eastAsia="Calibri" w:hAnsi="Arial Narrow" w:cs="ConduitITC-Light"/>
      <w:bCs/>
      <w:color w:val="365F91"/>
      <w:sz w:val="36"/>
      <w:szCs w:val="48"/>
      <w:lang w:val="en-US" w:eastAsia="fr-FR"/>
    </w:rPr>
  </w:style>
  <w:style w:type="character" w:customStyle="1" w:styleId="Titre2Car">
    <w:name w:val="Titre 2 Car"/>
    <w:basedOn w:val="Policepardfaut"/>
    <w:link w:val="Titre2"/>
    <w:uiPriority w:val="99"/>
    <w:rsid w:val="00767D7C"/>
    <w:rPr>
      <w:rFonts w:ascii="Arial Narrow" w:eastAsia="Calibri" w:hAnsi="Arial Narrow" w:cs="ConduitITC-Light"/>
      <w:b/>
      <w:color w:val="4F81BD"/>
      <w:sz w:val="30"/>
      <w:szCs w:val="26"/>
      <w:lang w:val="en-US" w:eastAsia="en-US"/>
    </w:rPr>
  </w:style>
  <w:style w:type="character" w:customStyle="1" w:styleId="Titre3Car">
    <w:name w:val="Titre 3 Car"/>
    <w:basedOn w:val="Policepardfaut"/>
    <w:link w:val="Titre3"/>
    <w:uiPriority w:val="99"/>
    <w:rsid w:val="00767D7C"/>
    <w:rPr>
      <w:rFonts w:ascii="Arial Narrow" w:eastAsia="Calibri" w:hAnsi="Arial Narrow" w:cs="ConduitITC-Light"/>
      <w:b/>
      <w:color w:val="4F81BD"/>
      <w:sz w:val="26"/>
      <w:szCs w:val="22"/>
      <w:lang w:val="en-US" w:eastAsia="fr-FR"/>
    </w:rPr>
  </w:style>
  <w:style w:type="character" w:customStyle="1" w:styleId="Titre7Car">
    <w:name w:val="Titre 7 Car"/>
    <w:basedOn w:val="Policepardfaut"/>
    <w:link w:val="Titre7"/>
    <w:rsid w:val="00216D9D"/>
    <w:rPr>
      <w:rFonts w:ascii="Arial" w:hAnsi="Arial" w:cs="ConduitITC-Light"/>
      <w:bCs/>
      <w:i/>
      <w:color w:val="000000"/>
      <w:sz w:val="22"/>
      <w:szCs w:val="22"/>
      <w:lang w:val="en-US" w:eastAsia="en-US"/>
    </w:rPr>
  </w:style>
  <w:style w:type="character" w:customStyle="1" w:styleId="Titre8Car">
    <w:name w:val="Titre 8 Car"/>
    <w:basedOn w:val="Policepardfaut"/>
    <w:link w:val="Titre8"/>
    <w:rsid w:val="00216D9D"/>
    <w:rPr>
      <w:rFonts w:ascii="Arial" w:hAnsi="Arial" w:cs="ConduitITC-Light"/>
      <w:bCs/>
      <w:color w:val="000000"/>
      <w:szCs w:val="22"/>
      <w:lang w:val="en-US" w:eastAsia="en-US"/>
    </w:rPr>
  </w:style>
  <w:style w:type="character" w:customStyle="1" w:styleId="Titre9Car">
    <w:name w:val="Titre 9 Car"/>
    <w:basedOn w:val="Policepardfaut"/>
    <w:link w:val="Titre9"/>
    <w:rsid w:val="00216D9D"/>
    <w:rPr>
      <w:rFonts w:ascii="Arial" w:hAnsi="Arial" w:cs="ConduitITC-Light"/>
      <w:bCs/>
      <w:i/>
      <w:color w:val="000000"/>
      <w:szCs w:val="22"/>
      <w:lang w:val="en-US" w:eastAsia="en-US"/>
    </w:rPr>
  </w:style>
  <w:style w:type="paragraph" w:styleId="Textebrut">
    <w:name w:val="Plain Text"/>
    <w:basedOn w:val="Normal"/>
    <w:link w:val="TextebrutCar"/>
    <w:rsid w:val="00C4273E"/>
    <w:rPr>
      <w:rFonts w:ascii="Consolas" w:hAnsi="Consolas" w:cs="Consolas"/>
      <w:sz w:val="21"/>
      <w:szCs w:val="21"/>
    </w:rPr>
  </w:style>
  <w:style w:type="character" w:customStyle="1" w:styleId="TextebrutCar">
    <w:name w:val="Texte brut Car"/>
    <w:basedOn w:val="Policepardfaut"/>
    <w:link w:val="Textebrut"/>
    <w:rsid w:val="00C4273E"/>
    <w:rPr>
      <w:rFonts w:ascii="Consolas" w:hAnsi="Consolas" w:cs="Consolas"/>
      <w:sz w:val="21"/>
      <w:szCs w:val="21"/>
      <w:lang w:val="fr-FR" w:eastAsia="fr-FR"/>
    </w:rPr>
  </w:style>
  <w:style w:type="paragraph" w:customStyle="1" w:styleId="Abbreviation">
    <w:name w:val="Abbreviation"/>
    <w:basedOn w:val="Normal"/>
    <w:qFormat/>
    <w:rsid w:val="00F77615"/>
    <w:pPr>
      <w:spacing w:after="120"/>
    </w:pPr>
  </w:style>
  <w:style w:type="character" w:customStyle="1" w:styleId="mw-headline">
    <w:name w:val="mw-headline"/>
    <w:basedOn w:val="Policepardfaut"/>
    <w:rsid w:val="00AC6296"/>
  </w:style>
  <w:style w:type="paragraph" w:customStyle="1" w:styleId="Heading1notincontent">
    <w:name w:val="Heading 1 (not in content)"/>
    <w:basedOn w:val="Normal"/>
    <w:next w:val="Normal"/>
    <w:rsid w:val="00E15AF1"/>
    <w:pPr>
      <w:spacing w:before="960" w:after="480"/>
      <w:jc w:val="center"/>
    </w:pPr>
    <w:rPr>
      <w:rFonts w:ascii="Arial" w:hAnsi="Arial" w:cs="Arial"/>
      <w:b/>
      <w:sz w:val="52"/>
      <w:szCs w:val="52"/>
    </w:rPr>
  </w:style>
  <w:style w:type="paragraph" w:customStyle="1" w:styleId="Heading1withoutnumbering">
    <w:name w:val="Heading 1 (without numbering)"/>
    <w:basedOn w:val="Normal"/>
    <w:next w:val="Normal"/>
    <w:rsid w:val="00E15AF1"/>
    <w:pPr>
      <w:spacing w:before="960" w:after="480"/>
      <w:jc w:val="center"/>
    </w:pPr>
    <w:rPr>
      <w:rFonts w:ascii="Arial" w:hAnsi="Arial" w:cs="Arial"/>
      <w:b/>
      <w:sz w:val="52"/>
      <w:szCs w:val="52"/>
    </w:rPr>
  </w:style>
  <w:style w:type="paragraph" w:customStyle="1" w:styleId="Heading2withoutnumbering">
    <w:name w:val="Heading 2 (without numbering)"/>
    <w:basedOn w:val="Normal"/>
    <w:next w:val="Normal"/>
    <w:rsid w:val="00B929C5"/>
    <w:pPr>
      <w:spacing w:before="600" w:after="360"/>
    </w:pPr>
    <w:rPr>
      <w:rFonts w:ascii="Arial" w:hAnsi="Arial" w:cs="Arial"/>
      <w:sz w:val="32"/>
      <w:szCs w:val="32"/>
    </w:rPr>
  </w:style>
  <w:style w:type="paragraph" w:customStyle="1" w:styleId="AdresseMaster">
    <w:name w:val="AdresseMaster"/>
    <w:basedOn w:val="Normal"/>
    <w:link w:val="AdresseMasterCar"/>
    <w:qFormat/>
    <w:rsid w:val="00767D7C"/>
    <w:pPr>
      <w:spacing w:after="0"/>
    </w:pPr>
    <w:rPr>
      <w:sz w:val="12"/>
      <w:szCs w:val="12"/>
    </w:rPr>
  </w:style>
  <w:style w:type="paragraph" w:customStyle="1" w:styleId="PageGardeGrand">
    <w:name w:val="PageGardeGrand"/>
    <w:basedOn w:val="Normal"/>
    <w:link w:val="PageGardeGrandCar"/>
    <w:qFormat/>
    <w:rsid w:val="00DB0785"/>
    <w:pPr>
      <w:jc w:val="right"/>
    </w:pPr>
    <w:rPr>
      <w:noProof/>
      <w:sz w:val="50"/>
      <w:szCs w:val="50"/>
      <w:lang w:eastAsia="fr-CH"/>
    </w:rPr>
  </w:style>
  <w:style w:type="character" w:customStyle="1" w:styleId="AdresseMasterCar">
    <w:name w:val="AdresseMaster Car"/>
    <w:basedOn w:val="Policepardfaut"/>
    <w:link w:val="AdresseMaster"/>
    <w:rsid w:val="00767D7C"/>
    <w:rPr>
      <w:rFonts w:ascii="Arial Narrow" w:hAnsi="Arial Narrow" w:cs="ConduitITC-Light"/>
      <w:bCs/>
      <w:color w:val="000000"/>
      <w:sz w:val="12"/>
      <w:szCs w:val="12"/>
      <w:lang w:val="en-US" w:eastAsia="fr-FR"/>
    </w:rPr>
  </w:style>
  <w:style w:type="paragraph" w:customStyle="1" w:styleId="PageGardeMoyen">
    <w:name w:val="PageGardeMoyen"/>
    <w:basedOn w:val="Normal"/>
    <w:link w:val="PageGardeMoyenCar"/>
    <w:qFormat/>
    <w:rsid w:val="00DB0785"/>
    <w:pPr>
      <w:jc w:val="right"/>
    </w:pPr>
    <w:rPr>
      <w:noProof/>
      <w:sz w:val="36"/>
      <w:szCs w:val="36"/>
      <w:lang w:eastAsia="fr-CH"/>
    </w:rPr>
  </w:style>
  <w:style w:type="character" w:customStyle="1" w:styleId="PageGardeGrandCar">
    <w:name w:val="PageGardeGrand Car"/>
    <w:basedOn w:val="Policepardfaut"/>
    <w:link w:val="PageGardeGrand"/>
    <w:rsid w:val="00DB0785"/>
    <w:rPr>
      <w:rFonts w:ascii="Arial Narrow" w:hAnsi="Arial Narrow" w:cs="ConduitITC-Light"/>
      <w:bCs/>
      <w:noProof/>
      <w:color w:val="000000"/>
      <w:sz w:val="50"/>
      <w:szCs w:val="50"/>
      <w:lang w:val="en-US"/>
    </w:rPr>
  </w:style>
  <w:style w:type="paragraph" w:customStyle="1" w:styleId="PageGardePetit">
    <w:name w:val="PageGardePetit"/>
    <w:basedOn w:val="Normal"/>
    <w:link w:val="PageGardePetitCar"/>
    <w:qFormat/>
    <w:rsid w:val="00BB68BC"/>
    <w:pPr>
      <w:jc w:val="right"/>
    </w:pPr>
    <w:rPr>
      <w:noProof/>
      <w:sz w:val="24"/>
      <w:szCs w:val="24"/>
      <w:lang w:eastAsia="fr-CH"/>
    </w:rPr>
  </w:style>
  <w:style w:type="character" w:customStyle="1" w:styleId="PageGardeMoyenCar">
    <w:name w:val="PageGardeMoyen Car"/>
    <w:basedOn w:val="Policepardfaut"/>
    <w:link w:val="PageGardeMoyen"/>
    <w:rsid w:val="00DB0785"/>
    <w:rPr>
      <w:rFonts w:ascii="Arial Narrow" w:hAnsi="Arial Narrow" w:cs="ConduitITC-Light"/>
      <w:bCs/>
      <w:noProof/>
      <w:color w:val="000000"/>
      <w:sz w:val="36"/>
      <w:szCs w:val="36"/>
      <w:lang w:val="en-US"/>
    </w:rPr>
  </w:style>
  <w:style w:type="character" w:customStyle="1" w:styleId="PageGardePetitCar">
    <w:name w:val="PageGardePetit Car"/>
    <w:basedOn w:val="Policepardfaut"/>
    <w:link w:val="PageGardePetit"/>
    <w:rsid w:val="00BB68BC"/>
    <w:rPr>
      <w:rFonts w:ascii="Arial Narrow" w:hAnsi="Arial Narrow" w:cs="ConduitITC-Light"/>
      <w:bCs/>
      <w:noProof/>
      <w:color w:val="000000"/>
      <w:sz w:val="24"/>
      <w:szCs w:val="24"/>
      <w:lang w:val="en-US"/>
    </w:rPr>
  </w:style>
  <w:style w:type="paragraph" w:customStyle="1" w:styleId="TableMatiere">
    <w:name w:val="TableMatiere"/>
    <w:basedOn w:val="TM2"/>
    <w:link w:val="TableMatiereCar"/>
    <w:qFormat/>
    <w:rsid w:val="00CF0141"/>
    <w:pPr>
      <w:tabs>
        <w:tab w:val="right" w:pos="8505"/>
      </w:tabs>
    </w:pPr>
  </w:style>
  <w:style w:type="character" w:customStyle="1" w:styleId="TM2Car">
    <w:name w:val="TM 2 Car"/>
    <w:basedOn w:val="Policepardfaut"/>
    <w:link w:val="TM2"/>
    <w:uiPriority w:val="39"/>
    <w:rsid w:val="00767D7C"/>
    <w:rPr>
      <w:rFonts w:ascii="Arial Narrow" w:hAnsi="Arial Narrow" w:cstheme="minorHAnsi"/>
      <w:bCs/>
      <w:noProof/>
      <w:color w:val="000000"/>
      <w:sz w:val="22"/>
      <w:szCs w:val="22"/>
      <w:lang w:val="en-US" w:eastAsia="fr-FR"/>
    </w:rPr>
  </w:style>
  <w:style w:type="character" w:customStyle="1" w:styleId="TableMatiereCar">
    <w:name w:val="TableMatiere Car"/>
    <w:basedOn w:val="TM2Car"/>
    <w:link w:val="TableMatiere"/>
    <w:rsid w:val="00CF0141"/>
    <w:rPr>
      <w:rFonts w:ascii="Arial Narrow" w:hAnsi="Arial Narrow" w:cstheme="minorHAnsi"/>
      <w:bCs/>
      <w:noProof/>
      <w:color w:val="000000"/>
      <w:sz w:val="24"/>
      <w:szCs w:val="24"/>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70056">
      <w:bodyDiv w:val="1"/>
      <w:marLeft w:val="0"/>
      <w:marRight w:val="0"/>
      <w:marTop w:val="0"/>
      <w:marBottom w:val="0"/>
      <w:divBdr>
        <w:top w:val="none" w:sz="0" w:space="0" w:color="auto"/>
        <w:left w:val="none" w:sz="0" w:space="0" w:color="auto"/>
        <w:bottom w:val="none" w:sz="0" w:space="0" w:color="auto"/>
        <w:right w:val="none" w:sz="0" w:space="0" w:color="auto"/>
      </w:divBdr>
    </w:div>
    <w:div w:id="1577084837">
      <w:bodyDiv w:val="1"/>
      <w:marLeft w:val="0"/>
      <w:marRight w:val="0"/>
      <w:marTop w:val="0"/>
      <w:marBottom w:val="0"/>
      <w:divBdr>
        <w:top w:val="none" w:sz="0" w:space="0" w:color="auto"/>
        <w:left w:val="none" w:sz="0" w:space="0" w:color="auto"/>
        <w:bottom w:val="none" w:sz="0" w:space="0" w:color="auto"/>
        <w:right w:val="none" w:sz="0" w:space="0" w:color="auto"/>
      </w:divBdr>
      <w:divsChild>
        <w:div w:id="1416054288">
          <w:marLeft w:val="0"/>
          <w:marRight w:val="0"/>
          <w:marTop w:val="0"/>
          <w:marBottom w:val="0"/>
          <w:divBdr>
            <w:top w:val="none" w:sz="0" w:space="0" w:color="auto"/>
            <w:left w:val="none" w:sz="0" w:space="0" w:color="auto"/>
            <w:bottom w:val="none" w:sz="0" w:space="0" w:color="auto"/>
            <w:right w:val="none" w:sz="0" w:space="0" w:color="auto"/>
          </w:divBdr>
          <w:divsChild>
            <w:div w:id="619922205">
              <w:marLeft w:val="0"/>
              <w:marRight w:val="0"/>
              <w:marTop w:val="0"/>
              <w:marBottom w:val="0"/>
              <w:divBdr>
                <w:top w:val="none" w:sz="0" w:space="0" w:color="auto"/>
                <w:left w:val="none" w:sz="0" w:space="0" w:color="auto"/>
                <w:bottom w:val="none" w:sz="0" w:space="0" w:color="auto"/>
                <w:right w:val="none" w:sz="0" w:space="0" w:color="auto"/>
              </w:divBdr>
              <w:divsChild>
                <w:div w:id="981498653">
                  <w:marLeft w:val="0"/>
                  <w:marRight w:val="0"/>
                  <w:marTop w:val="0"/>
                  <w:marBottom w:val="0"/>
                  <w:divBdr>
                    <w:top w:val="none" w:sz="0" w:space="0" w:color="auto"/>
                    <w:left w:val="none" w:sz="0" w:space="0" w:color="auto"/>
                    <w:bottom w:val="none" w:sz="0" w:space="0" w:color="auto"/>
                    <w:right w:val="none" w:sz="0" w:space="0" w:color="auto"/>
                  </w:divBdr>
                  <w:divsChild>
                    <w:div w:id="2113932881">
                      <w:marLeft w:val="0"/>
                      <w:marRight w:val="0"/>
                      <w:marTop w:val="0"/>
                      <w:marBottom w:val="0"/>
                      <w:divBdr>
                        <w:top w:val="none" w:sz="0" w:space="0" w:color="auto"/>
                        <w:left w:val="none" w:sz="0" w:space="0" w:color="auto"/>
                        <w:bottom w:val="none" w:sz="0" w:space="0" w:color="auto"/>
                        <w:right w:val="none" w:sz="0" w:space="0" w:color="auto"/>
                      </w:divBdr>
                      <w:divsChild>
                        <w:div w:id="1594317096">
                          <w:marLeft w:val="0"/>
                          <w:marRight w:val="0"/>
                          <w:marTop w:val="0"/>
                          <w:marBottom w:val="0"/>
                          <w:divBdr>
                            <w:top w:val="none" w:sz="0" w:space="0" w:color="auto"/>
                            <w:left w:val="none" w:sz="0" w:space="0" w:color="auto"/>
                            <w:bottom w:val="none" w:sz="0" w:space="0" w:color="auto"/>
                            <w:right w:val="none" w:sz="0" w:space="0" w:color="auto"/>
                          </w:divBdr>
                          <w:divsChild>
                            <w:div w:id="753480456">
                              <w:marLeft w:val="0"/>
                              <w:marRight w:val="0"/>
                              <w:marTop w:val="0"/>
                              <w:marBottom w:val="0"/>
                              <w:divBdr>
                                <w:top w:val="none" w:sz="0" w:space="0" w:color="auto"/>
                                <w:left w:val="none" w:sz="0" w:space="0" w:color="auto"/>
                                <w:bottom w:val="none" w:sz="0" w:space="0" w:color="auto"/>
                                <w:right w:val="none" w:sz="0" w:space="0" w:color="auto"/>
                              </w:divBdr>
                              <w:divsChild>
                                <w:div w:id="13539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046052">
      <w:bodyDiv w:val="1"/>
      <w:marLeft w:val="0"/>
      <w:marRight w:val="0"/>
      <w:marTop w:val="0"/>
      <w:marBottom w:val="0"/>
      <w:divBdr>
        <w:top w:val="none" w:sz="0" w:space="0" w:color="auto"/>
        <w:left w:val="none" w:sz="0" w:space="0" w:color="auto"/>
        <w:bottom w:val="none" w:sz="0" w:space="0" w:color="auto"/>
        <w:right w:val="none" w:sz="0" w:space="0" w:color="auto"/>
      </w:divBdr>
    </w:div>
    <w:div w:id="2042778612">
      <w:bodyDiv w:val="1"/>
      <w:marLeft w:val="0"/>
      <w:marRight w:val="0"/>
      <w:marTop w:val="0"/>
      <w:marBottom w:val="0"/>
      <w:divBdr>
        <w:top w:val="none" w:sz="0" w:space="0" w:color="auto"/>
        <w:left w:val="none" w:sz="0" w:space="0" w:color="auto"/>
        <w:bottom w:val="none" w:sz="0" w:space="0" w:color="auto"/>
        <w:right w:val="none" w:sz="0" w:space="0" w:color="auto"/>
      </w:divBdr>
      <w:divsChild>
        <w:div w:id="110252364">
          <w:marLeft w:val="0"/>
          <w:marRight w:val="0"/>
          <w:marTop w:val="0"/>
          <w:marBottom w:val="0"/>
          <w:divBdr>
            <w:top w:val="none" w:sz="0" w:space="0" w:color="auto"/>
            <w:left w:val="none" w:sz="0" w:space="0" w:color="auto"/>
            <w:bottom w:val="none" w:sz="0" w:space="0" w:color="auto"/>
            <w:right w:val="none" w:sz="0" w:space="0" w:color="auto"/>
          </w:divBdr>
          <w:divsChild>
            <w:div w:id="1376273550">
              <w:marLeft w:val="0"/>
              <w:marRight w:val="0"/>
              <w:marTop w:val="0"/>
              <w:marBottom w:val="0"/>
              <w:divBdr>
                <w:top w:val="none" w:sz="0" w:space="0" w:color="auto"/>
                <w:left w:val="none" w:sz="0" w:space="0" w:color="auto"/>
                <w:bottom w:val="none" w:sz="0" w:space="0" w:color="auto"/>
                <w:right w:val="none" w:sz="0" w:space="0" w:color="auto"/>
              </w:divBdr>
              <w:divsChild>
                <w:div w:id="820585493">
                  <w:marLeft w:val="0"/>
                  <w:marRight w:val="0"/>
                  <w:marTop w:val="0"/>
                  <w:marBottom w:val="0"/>
                  <w:divBdr>
                    <w:top w:val="none" w:sz="0" w:space="0" w:color="auto"/>
                    <w:left w:val="none" w:sz="0" w:space="0" w:color="auto"/>
                    <w:bottom w:val="none" w:sz="0" w:space="0" w:color="auto"/>
                    <w:right w:val="none" w:sz="0" w:space="0" w:color="auto"/>
                  </w:divBdr>
                  <w:divsChild>
                    <w:div w:id="1998924274">
                      <w:marLeft w:val="0"/>
                      <w:marRight w:val="0"/>
                      <w:marTop w:val="0"/>
                      <w:marBottom w:val="0"/>
                      <w:divBdr>
                        <w:top w:val="none" w:sz="0" w:space="0" w:color="auto"/>
                        <w:left w:val="none" w:sz="0" w:space="0" w:color="auto"/>
                        <w:bottom w:val="none" w:sz="0" w:space="0" w:color="auto"/>
                        <w:right w:val="none" w:sz="0" w:space="0" w:color="auto"/>
                      </w:divBdr>
                      <w:divsChild>
                        <w:div w:id="262957126">
                          <w:marLeft w:val="0"/>
                          <w:marRight w:val="0"/>
                          <w:marTop w:val="0"/>
                          <w:marBottom w:val="0"/>
                          <w:divBdr>
                            <w:top w:val="none" w:sz="0" w:space="0" w:color="auto"/>
                            <w:left w:val="none" w:sz="0" w:space="0" w:color="auto"/>
                            <w:bottom w:val="none" w:sz="0" w:space="0" w:color="auto"/>
                            <w:right w:val="none" w:sz="0" w:space="0" w:color="auto"/>
                          </w:divBdr>
                          <w:divsChild>
                            <w:div w:id="1525630417">
                              <w:marLeft w:val="0"/>
                              <w:marRight w:val="0"/>
                              <w:marTop w:val="0"/>
                              <w:marBottom w:val="0"/>
                              <w:divBdr>
                                <w:top w:val="none" w:sz="0" w:space="0" w:color="auto"/>
                                <w:left w:val="none" w:sz="0" w:space="0" w:color="auto"/>
                                <w:bottom w:val="none" w:sz="0" w:space="0" w:color="auto"/>
                                <w:right w:val="none" w:sz="0" w:space="0" w:color="auto"/>
                              </w:divBdr>
                              <w:divsChild>
                                <w:div w:id="21294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header" Target="header2.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D:\Naef\Documents\Mod&#232;les\HES-SO%20(MLS).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870DF23FD054BB6B2ED7F046DBE0753"/>
        <w:category>
          <w:name w:val="Général"/>
          <w:gallery w:val="placeholder"/>
        </w:category>
        <w:types>
          <w:type w:val="bbPlcHdr"/>
        </w:types>
        <w:behaviors>
          <w:behavior w:val="content"/>
        </w:behaviors>
        <w:guid w:val="{5D30050A-0B0C-49AA-9D68-39E6431F2B73}"/>
      </w:docPartPr>
      <w:docPartBody>
        <w:p w:rsidR="00223607" w:rsidRDefault="00BF3905">
          <w:r w:rsidRPr="00BA0A8A">
            <w:rPr>
              <w:rStyle w:val="Textedelespacerserv"/>
            </w:rPr>
            <w:t>[Mots clés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0A6"/>
    <w:rsid w:val="0001489C"/>
    <w:rsid w:val="00017382"/>
    <w:rsid w:val="000206C4"/>
    <w:rsid w:val="00061DBF"/>
    <w:rsid w:val="00073A82"/>
    <w:rsid w:val="0009302B"/>
    <w:rsid w:val="000A112B"/>
    <w:rsid w:val="000A5270"/>
    <w:rsid w:val="000B0DED"/>
    <w:rsid w:val="000B70D2"/>
    <w:rsid w:val="000E2D51"/>
    <w:rsid w:val="001106C0"/>
    <w:rsid w:val="001128D6"/>
    <w:rsid w:val="001745C0"/>
    <w:rsid w:val="001C78B7"/>
    <w:rsid w:val="001E10F1"/>
    <w:rsid w:val="001E2BF2"/>
    <w:rsid w:val="00203D93"/>
    <w:rsid w:val="0021470C"/>
    <w:rsid w:val="00223607"/>
    <w:rsid w:val="0022606D"/>
    <w:rsid w:val="002379F0"/>
    <w:rsid w:val="002414E0"/>
    <w:rsid w:val="002619DD"/>
    <w:rsid w:val="002722DC"/>
    <w:rsid w:val="002759DA"/>
    <w:rsid w:val="00280D5E"/>
    <w:rsid w:val="002904F0"/>
    <w:rsid w:val="0029488A"/>
    <w:rsid w:val="002E1C56"/>
    <w:rsid w:val="002E1FAB"/>
    <w:rsid w:val="00314911"/>
    <w:rsid w:val="00333563"/>
    <w:rsid w:val="00386C04"/>
    <w:rsid w:val="003A10A6"/>
    <w:rsid w:val="003A5681"/>
    <w:rsid w:val="003D6EB4"/>
    <w:rsid w:val="0040551B"/>
    <w:rsid w:val="00430018"/>
    <w:rsid w:val="0044351B"/>
    <w:rsid w:val="004441E6"/>
    <w:rsid w:val="00465562"/>
    <w:rsid w:val="004660BE"/>
    <w:rsid w:val="00467A09"/>
    <w:rsid w:val="0047016D"/>
    <w:rsid w:val="004726FE"/>
    <w:rsid w:val="004E78CF"/>
    <w:rsid w:val="004E7CE4"/>
    <w:rsid w:val="005326EB"/>
    <w:rsid w:val="00534B74"/>
    <w:rsid w:val="00577EBF"/>
    <w:rsid w:val="005909F5"/>
    <w:rsid w:val="005A140D"/>
    <w:rsid w:val="005B2BB9"/>
    <w:rsid w:val="00603BF1"/>
    <w:rsid w:val="0062324D"/>
    <w:rsid w:val="00632064"/>
    <w:rsid w:val="00634603"/>
    <w:rsid w:val="00634E96"/>
    <w:rsid w:val="00640B3C"/>
    <w:rsid w:val="00661903"/>
    <w:rsid w:val="00671976"/>
    <w:rsid w:val="006749DD"/>
    <w:rsid w:val="006877E3"/>
    <w:rsid w:val="006929A8"/>
    <w:rsid w:val="006B7599"/>
    <w:rsid w:val="006C20D1"/>
    <w:rsid w:val="006D2AFB"/>
    <w:rsid w:val="00716893"/>
    <w:rsid w:val="007210F8"/>
    <w:rsid w:val="007227E4"/>
    <w:rsid w:val="00760F2E"/>
    <w:rsid w:val="0076132F"/>
    <w:rsid w:val="00761787"/>
    <w:rsid w:val="00764C87"/>
    <w:rsid w:val="00771790"/>
    <w:rsid w:val="00783650"/>
    <w:rsid w:val="00787D3D"/>
    <w:rsid w:val="00793BA1"/>
    <w:rsid w:val="007A51DF"/>
    <w:rsid w:val="007B5DB6"/>
    <w:rsid w:val="007E2ABD"/>
    <w:rsid w:val="007F205B"/>
    <w:rsid w:val="0082440C"/>
    <w:rsid w:val="00836532"/>
    <w:rsid w:val="00844371"/>
    <w:rsid w:val="00867010"/>
    <w:rsid w:val="00871DCE"/>
    <w:rsid w:val="0088555C"/>
    <w:rsid w:val="008B200B"/>
    <w:rsid w:val="008F3B64"/>
    <w:rsid w:val="00915585"/>
    <w:rsid w:val="00915FAE"/>
    <w:rsid w:val="009169B2"/>
    <w:rsid w:val="00923D2E"/>
    <w:rsid w:val="00930A9D"/>
    <w:rsid w:val="0093300C"/>
    <w:rsid w:val="00940411"/>
    <w:rsid w:val="0096573A"/>
    <w:rsid w:val="00966AD3"/>
    <w:rsid w:val="0097446C"/>
    <w:rsid w:val="009B0361"/>
    <w:rsid w:val="009E038F"/>
    <w:rsid w:val="009E615E"/>
    <w:rsid w:val="00A05B44"/>
    <w:rsid w:val="00A6432B"/>
    <w:rsid w:val="00A814FE"/>
    <w:rsid w:val="00A85F6B"/>
    <w:rsid w:val="00A87FF9"/>
    <w:rsid w:val="00AA20BD"/>
    <w:rsid w:val="00AD377A"/>
    <w:rsid w:val="00B20A30"/>
    <w:rsid w:val="00B34BFA"/>
    <w:rsid w:val="00B5402C"/>
    <w:rsid w:val="00B60231"/>
    <w:rsid w:val="00B8320A"/>
    <w:rsid w:val="00B943BB"/>
    <w:rsid w:val="00BA4881"/>
    <w:rsid w:val="00BC01DA"/>
    <w:rsid w:val="00BD5FBE"/>
    <w:rsid w:val="00BE1BCC"/>
    <w:rsid w:val="00BF1EE6"/>
    <w:rsid w:val="00BF3905"/>
    <w:rsid w:val="00C1620D"/>
    <w:rsid w:val="00C6241D"/>
    <w:rsid w:val="00CA58D6"/>
    <w:rsid w:val="00CA6F34"/>
    <w:rsid w:val="00CB2131"/>
    <w:rsid w:val="00D047FF"/>
    <w:rsid w:val="00D4357B"/>
    <w:rsid w:val="00D64C11"/>
    <w:rsid w:val="00D80221"/>
    <w:rsid w:val="00D80E97"/>
    <w:rsid w:val="00DA204E"/>
    <w:rsid w:val="00DC3E73"/>
    <w:rsid w:val="00DE179E"/>
    <w:rsid w:val="00DE734C"/>
    <w:rsid w:val="00DF6167"/>
    <w:rsid w:val="00E02CB4"/>
    <w:rsid w:val="00E31F47"/>
    <w:rsid w:val="00E45B3E"/>
    <w:rsid w:val="00E83636"/>
    <w:rsid w:val="00EA52C9"/>
    <w:rsid w:val="00EB08A2"/>
    <w:rsid w:val="00ED44F2"/>
    <w:rsid w:val="00EF3927"/>
    <w:rsid w:val="00F05EA2"/>
    <w:rsid w:val="00F06001"/>
    <w:rsid w:val="00F74D20"/>
    <w:rsid w:val="00F768D7"/>
    <w:rsid w:val="00F84CEF"/>
    <w:rsid w:val="00F94E9D"/>
    <w:rsid w:val="00FC04D9"/>
    <w:rsid w:val="00FD7740"/>
    <w:rsid w:val="00FE699D"/>
    <w:rsid w:val="00FF1F8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A10A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F3905"/>
    <w:rPr>
      <w:color w:val="808080"/>
    </w:rPr>
  </w:style>
  <w:style w:type="paragraph" w:customStyle="1" w:styleId="C6BF8B2941C642309A5D5DD50355163A">
    <w:name w:val="C6BF8B2941C642309A5D5DD50355163A"/>
    <w:rsid w:val="002722DC"/>
  </w:style>
  <w:style w:type="paragraph" w:customStyle="1" w:styleId="5A43C45C7ED64A11BDCE9AA5EFF34745">
    <w:name w:val="5A43C45C7ED64A11BDCE9AA5EFF34745"/>
    <w:rsid w:val="00BF3905"/>
  </w:style>
  <w:style w:type="paragraph" w:customStyle="1" w:styleId="8094918C3C55478B8ACC697BC58D1BB9">
    <w:name w:val="8094918C3C55478B8ACC697BC58D1BB9"/>
    <w:rsid w:val="00BF3905"/>
  </w:style>
  <w:style w:type="paragraph" w:customStyle="1" w:styleId="7B128B7606064337A52E9A122DC44206">
    <w:name w:val="7B128B7606064337A52E9A122DC44206"/>
    <w:rsid w:val="00BF3905"/>
  </w:style>
  <w:style w:type="paragraph" w:customStyle="1" w:styleId="F85F5968401544728BFAAC68F0BCCA51">
    <w:name w:val="F85F5968401544728BFAAC68F0BCCA51"/>
    <w:rsid w:val="00BF3905"/>
  </w:style>
  <w:style w:type="paragraph" w:customStyle="1" w:styleId="D1D488E9CAAC439581C4616301A7F8CB">
    <w:name w:val="D1D488E9CAAC439581C4616301A7F8CB"/>
    <w:rsid w:val="00BF3905"/>
  </w:style>
  <w:style w:type="paragraph" w:customStyle="1" w:styleId="58DBA859AEBD43D5BB97AD48F7DCA81C">
    <w:name w:val="58DBA859AEBD43D5BB97AD48F7DCA81C"/>
    <w:rsid w:val="00BF39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E73DB-791A-41B3-9AF1-E07088E47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HES-SO (MLS).dotm</Template>
  <TotalTime>0</TotalTime>
  <Pages>1</Pages>
  <Words>1691</Words>
  <Characters>9302</Characters>
  <Application>Microsoft Office Word</Application>
  <DocSecurity>0</DocSecurity>
  <Lines>77</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Master Thesis Title</vt:lpstr>
      <vt:lpstr>Master Thesis Title</vt:lpstr>
    </vt:vector>
  </TitlesOfParts>
  <Company>HES-SO</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Title</dc:title>
  <dc:creator>John Doe</dc:creator>
  <cp:keywords>Fermentum, adipiscing, scelerisque, elementum, pellentesque, hendrerit, risus, tortor, dignissim, eleifend, blaendit, mauris.</cp:keywords>
  <cp:lastModifiedBy>Kewin Dousse</cp:lastModifiedBy>
  <cp:revision>1</cp:revision>
  <cp:lastPrinted>2011-02-04T12:19:00Z</cp:lastPrinted>
  <dcterms:created xsi:type="dcterms:W3CDTF">2017-03-01T13:26:00Z</dcterms:created>
  <dcterms:modified xsi:type="dcterms:W3CDTF">2017-03-01T13:26:00Z</dcterms:modified>
  <cp:category>Master</cp:category>
  <cp:contentStatus>1.1 (release)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